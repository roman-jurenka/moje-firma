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548D" w14:textId="0FF17492" w:rsidR="00EC3786" w:rsidRDefault="008636BB" w:rsidP="00EC3786">
      <w:pPr>
        <w:pStyle w:val="Nzev"/>
      </w:pPr>
      <w:r>
        <w:t>Předávací protokol</w:t>
      </w:r>
    </w:p>
    <w:p w14:paraId="58B9813C" w14:textId="27C5FDC2" w:rsidR="00EC3786" w:rsidRDefault="002433BD" w:rsidP="00EC3786">
      <w:pPr>
        <w:pStyle w:val="Podnadpis"/>
      </w:pPr>
      <w:r>
        <w:t xml:space="preserve">č. OP: </w:t>
      </w:r>
      <w:r w:rsidR="009C6690">
        <w:rPr>
          <w:bCs/>
        </w:rPr>
        <w:t xml:space="preserve">{cisloOP}</w:t>
      </w:r>
      <w:r w:rsidR="001C444A" w:rsidRPr="001C444A">
        <w:rPr>
          <w:bCs/>
        </w:rPr>
        <w:t xml:space="preserve"/>
      </w:r>
      <w:r w:rsidR="00E32B7D">
        <w:rPr>
          <w:bCs/>
        </w:rPr>
        <w:t xml:space="preserve"/>
      </w:r>
      <w:r w:rsidR="003C45A6">
        <w:rPr>
          <w:bCs/>
        </w:rPr>
        <w:t xml:space="preserve"/>
      </w:r>
    </w:p>
    <w:tbl>
      <w:tblPr>
        <w:tblStyle w:val="Mkatabulky"/>
        <w:tblW w:w="10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142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7257"/>
      </w:tblGrid>
      <w:tr w:rsidR="00E61584" w14:paraId="31E5CBA8" w14:textId="77777777" w:rsidTr="00BC6738">
        <w:tc>
          <w:tcPr>
            <w:tcW w:w="2948" w:type="dxa"/>
          </w:tcPr>
          <w:p w14:paraId="4F8C0EAA" w14:textId="77777777" w:rsidR="00597111" w:rsidRDefault="00597111" w:rsidP="00286E87">
            <w:pPr>
              <w:pStyle w:val="Bezmezer"/>
              <w:rPr>
                <w:rStyle w:val="Siln"/>
              </w:rPr>
            </w:pPr>
          </w:p>
          <w:p w14:paraId="48BA7E9E" w14:textId="7F8C970F" w:rsidR="00E61584" w:rsidRPr="002433BD" w:rsidRDefault="00E61584" w:rsidP="00286E87">
            <w:pPr>
              <w:pStyle w:val="Bezmezer"/>
              <w:rPr>
                <w:rStyle w:val="Siln"/>
              </w:rPr>
            </w:pPr>
            <w:r>
              <w:rPr>
                <w:rStyle w:val="Siln"/>
              </w:rPr>
              <w:t>PŘEDÁVAJÍCÍ</w:t>
            </w:r>
          </w:p>
        </w:tc>
        <w:tc>
          <w:tcPr>
            <w:tcW w:w="7257" w:type="dxa"/>
          </w:tcPr>
          <w:p w14:paraId="3598619E" w14:textId="77777777" w:rsidR="00E61584" w:rsidRPr="00430C15" w:rsidRDefault="00E61584" w:rsidP="00430C15">
            <w:pPr>
              <w:pStyle w:val="Bezmezer"/>
            </w:pPr>
          </w:p>
        </w:tc>
      </w:tr>
      <w:tr w:rsidR="00286E87" w14:paraId="7824207C" w14:textId="77777777" w:rsidTr="00BC6738">
        <w:tc>
          <w:tcPr>
            <w:tcW w:w="2948" w:type="dxa"/>
          </w:tcPr>
          <w:p w14:paraId="5F9FB6BB" w14:textId="03BB612E" w:rsidR="00286E87" w:rsidRDefault="007332CC" w:rsidP="00286E87">
            <w:pPr>
              <w:pStyle w:val="Bezmezer"/>
            </w:pPr>
            <w:r>
              <w:rPr>
                <w:rStyle w:val="Siln"/>
              </w:rPr>
              <w:t>Jurenka Elektro</w:t>
            </w:r>
            <w:r w:rsidR="00286E87" w:rsidRPr="002433BD">
              <w:rPr>
                <w:rStyle w:val="Siln"/>
              </w:rPr>
              <w:t xml:space="preserve"> s.r.o.</w:t>
            </w:r>
          </w:p>
        </w:tc>
        <w:tc>
          <w:tcPr>
            <w:tcW w:w="7257" w:type="dxa"/>
          </w:tcPr>
          <w:p w14:paraId="0D321F45" w14:textId="5C97DA79" w:rsidR="00286E87" w:rsidRDefault="00286E87" w:rsidP="00430C15">
            <w:pPr>
              <w:pStyle w:val="Bezmezer"/>
            </w:pPr>
            <w:r w:rsidRPr="00430C15">
              <w:t xml:space="preserve">IČO: </w:t>
            </w:r>
            <w:r w:rsidR="007332CC">
              <w:t>19147813</w:t>
            </w:r>
            <w:r w:rsidRPr="00430C15">
              <w:t>, DIČ: CZ</w:t>
            </w:r>
            <w:r w:rsidR="003F6E9D">
              <w:t>19147813</w:t>
            </w:r>
            <w:r w:rsidRPr="00430C15">
              <w:t xml:space="preserve">, </w:t>
            </w:r>
            <w:r w:rsidR="005903D4">
              <w:t>Riegrova 394/17</w:t>
            </w:r>
            <w:r w:rsidR="00296A35" w:rsidRPr="00296A35">
              <w:t xml:space="preserve">, </w:t>
            </w:r>
            <w:r w:rsidR="005903D4">
              <w:t>Olomouc</w:t>
            </w:r>
            <w:r w:rsidR="00296A35" w:rsidRPr="00296A35">
              <w:t>,</w:t>
            </w:r>
            <w:r w:rsidR="00AE15A3">
              <w:t>779 00 Olomouc</w:t>
            </w:r>
            <w:r w:rsidRPr="00430C15">
              <w:t>,</w:t>
            </w:r>
          </w:p>
          <w:p w14:paraId="41D7354A" w14:textId="2DFB62FC" w:rsidR="00286E87" w:rsidRDefault="008636BB" w:rsidP="003157A4">
            <w:pPr>
              <w:pStyle w:val="Bezmezer"/>
            </w:pPr>
            <w:r w:rsidRPr="008636BB">
              <w:t>zastoupen na základě smlouvy o obchodním zastoupení</w:t>
            </w:r>
            <w:r w:rsidR="003157A4">
              <w:t xml:space="preserve"> </w:t>
            </w:r>
            <w:r w:rsidR="00286E87" w:rsidRPr="00430C15">
              <w:t xml:space="preserve">(dále jen </w:t>
            </w:r>
            <w:r w:rsidR="00286E87" w:rsidRPr="00430C15">
              <w:rPr>
                <w:rStyle w:val="Siln"/>
              </w:rPr>
              <w:t>„</w:t>
            </w:r>
            <w:r>
              <w:rPr>
                <w:rStyle w:val="Siln"/>
              </w:rPr>
              <w:t>předávající</w:t>
            </w:r>
            <w:r w:rsidR="00286E87" w:rsidRPr="00430C15">
              <w:rPr>
                <w:rStyle w:val="Siln"/>
              </w:rPr>
              <w:t>“</w:t>
            </w:r>
            <w:r w:rsidR="00286E87" w:rsidRPr="00430C15">
              <w:t>)</w:t>
            </w:r>
          </w:p>
        </w:tc>
      </w:tr>
      <w:tr w:rsidR="00E61584" w14:paraId="6914241B" w14:textId="77777777" w:rsidTr="00BC6738">
        <w:tc>
          <w:tcPr>
            <w:tcW w:w="2948" w:type="dxa"/>
          </w:tcPr>
          <w:p w14:paraId="4C115706" w14:textId="44BA1FDC" w:rsidR="00E61584" w:rsidRPr="00E61584" w:rsidRDefault="00E61584" w:rsidP="00286E87">
            <w:pPr>
              <w:pStyle w:val="Bezmezer"/>
              <w:rPr>
                <w:rStyle w:val="Siln"/>
                <w:b w:val="0"/>
                <w:bCs w:val="0"/>
              </w:rPr>
            </w:pPr>
            <w:r w:rsidRPr="00E61584">
              <w:rPr>
                <w:rStyle w:val="Siln"/>
                <w:b w:val="0"/>
                <w:bCs w:val="0"/>
              </w:rPr>
              <w:t>a</w:t>
            </w:r>
          </w:p>
        </w:tc>
        <w:tc>
          <w:tcPr>
            <w:tcW w:w="7257" w:type="dxa"/>
          </w:tcPr>
          <w:p w14:paraId="504458EC" w14:textId="77777777" w:rsidR="00E61584" w:rsidRPr="00430C15" w:rsidRDefault="00E61584" w:rsidP="00430C15">
            <w:pPr>
              <w:pStyle w:val="Bezmezer"/>
            </w:pPr>
          </w:p>
        </w:tc>
      </w:tr>
      <w:tr w:rsidR="00E61584" w14:paraId="216B45F9" w14:textId="77777777" w:rsidTr="00BC6738">
        <w:tc>
          <w:tcPr>
            <w:tcW w:w="2948" w:type="dxa"/>
          </w:tcPr>
          <w:p w14:paraId="16B29342" w14:textId="2154F994" w:rsidR="00E61584" w:rsidRPr="00E61584" w:rsidRDefault="00E61584" w:rsidP="00286E87">
            <w:pPr>
              <w:pStyle w:val="Bezmezer"/>
              <w:rPr>
                <w:rStyle w:val="Siln"/>
                <w:b w:val="0"/>
                <w:bCs w:val="0"/>
              </w:rPr>
            </w:pPr>
            <w:r>
              <w:rPr>
                <w:rStyle w:val="Siln"/>
              </w:rPr>
              <w:t>PŘEBÍRAJÍCÍ</w:t>
            </w:r>
          </w:p>
        </w:tc>
        <w:tc>
          <w:tcPr>
            <w:tcW w:w="7257" w:type="dxa"/>
          </w:tcPr>
          <w:p w14:paraId="5BC7F768" w14:textId="77777777" w:rsidR="00E61584" w:rsidRPr="00430C15" w:rsidRDefault="00E61584" w:rsidP="00430C15">
            <w:pPr>
              <w:pStyle w:val="Bezmezer"/>
            </w:pPr>
          </w:p>
        </w:tc>
      </w:tr>
      <w:tr w:rsidR="00E61584" w14:paraId="6027CE1D" w14:textId="77777777" w:rsidTr="00BC6738">
        <w:tc>
          <w:tcPr>
            <w:tcW w:w="2948" w:type="dxa"/>
          </w:tcPr>
          <w:p w14:paraId="660AACDA" w14:textId="77777777" w:rsidR="00E61584" w:rsidRDefault="00E61584" w:rsidP="00286E87">
            <w:pPr>
              <w:pStyle w:val="Bezmezer"/>
              <w:rPr>
                <w:rStyle w:val="Siln"/>
                <w:b w:val="0"/>
                <w:bCs w:val="0"/>
              </w:rPr>
            </w:pPr>
            <w:r w:rsidRPr="00E61584">
              <w:rPr>
                <w:rStyle w:val="Siln"/>
                <w:b w:val="0"/>
                <w:bCs w:val="0"/>
              </w:rPr>
              <w:t>Jméno zákazníka:</w:t>
            </w:r>
          </w:p>
          <w:p w14:paraId="5912FB0E" w14:textId="4DC728BF" w:rsidR="00E61584" w:rsidRPr="00E61584" w:rsidRDefault="00E61584" w:rsidP="00CB5888">
            <w:pPr>
              <w:pStyle w:val="Bezmezer"/>
              <w:rPr>
                <w:rStyle w:val="Siln"/>
                <w:b w:val="0"/>
                <w:bCs w:val="0"/>
              </w:rPr>
            </w:pPr>
            <w:r>
              <w:rPr>
                <w:rStyle w:val="Siln"/>
                <w:b w:val="0"/>
                <w:bCs w:val="0"/>
              </w:rPr>
              <w:t>Adresa instalace:</w:t>
            </w:r>
            <w:r w:rsidR="00CB5888">
              <w:rPr>
                <w:rStyle w:val="Siln"/>
                <w:b w:val="0"/>
                <w:bCs w:val="0"/>
              </w:rPr>
              <w:br/>
            </w:r>
            <w:r>
              <w:rPr>
                <w:rStyle w:val="Siln"/>
                <w:b w:val="0"/>
                <w:bCs w:val="0"/>
              </w:rPr>
              <w:t>(dále jen „</w:t>
            </w:r>
            <w:r w:rsidRPr="00E61584">
              <w:rPr>
                <w:rStyle w:val="Siln"/>
              </w:rPr>
              <w:t>přejímající</w:t>
            </w:r>
            <w:r>
              <w:rPr>
                <w:rStyle w:val="Siln"/>
                <w:b w:val="0"/>
                <w:bCs w:val="0"/>
              </w:rPr>
              <w:t>“)</w:t>
            </w:r>
          </w:p>
        </w:tc>
        <w:tc>
          <w:tcPr>
            <w:tcW w:w="7257" w:type="dxa"/>
          </w:tcPr>
          <w:p w14:paraId="11D179BE" w14:textId="0AC927E7" w:rsidR="001C444A" w:rsidRDefault="003E7204" w:rsidP="00E61584">
            <w:pPr>
              <w:pStyle w:val="Bezmezer"/>
              <w:rPr>
                <w:rFonts w:cstheme="minorHAnsi"/>
              </w:rPr>
            </w:pPr>
            <w:r>
              <w:rPr>
                <w:rFonts w:cstheme="minorHAnsi"/>
              </w:rPr>
              <w:t xml:space="preserve">{zakaznikJmeno}</w:t>
            </w:r>
          </w:p>
          <w:p w14:paraId="4836249F" w14:textId="57833982" w:rsidR="00F75D31" w:rsidRPr="00213CFE" w:rsidRDefault="0002462C" w:rsidP="00E61584">
            <w:pPr>
              <w:pStyle w:val="Bezmezer"/>
              <w:rPr>
                <w:rFonts w:cstheme="minorHAnsi"/>
              </w:rPr>
            </w:pPr>
            <w:r>
              <w:rPr>
                <w:rFonts w:cstheme="minorHAnsi"/>
              </w:rPr>
              <w:t xml:space="preserve">{mistoRealizace}</w:t>
            </w:r>
          </w:p>
        </w:tc>
      </w:tr>
    </w:tbl>
    <w:p w14:paraId="6DAAFC44" w14:textId="5277B152" w:rsidR="00163C1E" w:rsidRDefault="00DD574D">
      <w:pPr>
        <w:rPr>
          <w:rStyle w:val="Siln"/>
          <w:b w:val="0"/>
          <w:bCs w:val="0"/>
        </w:rPr>
      </w:pPr>
      <w:r>
        <w:rPr>
          <w:rStyle w:val="Siln"/>
        </w:rPr>
        <w:t>Předmět předání</w:t>
      </w:r>
      <w:r w:rsidR="00792C53" w:rsidRPr="00430C15">
        <w:rPr>
          <w:rStyle w:val="Siln"/>
        </w:rPr>
        <w:t>:</w:t>
      </w:r>
      <w:r w:rsidR="00F04AB0">
        <w:rPr>
          <w:rStyle w:val="Siln"/>
        </w:rPr>
        <w:tab/>
      </w:r>
      <w:r w:rsidR="00F04AB0">
        <w:rPr>
          <w:rStyle w:val="Siln"/>
        </w:rPr>
        <w:tab/>
      </w:r>
      <w:r w:rsidR="00F04AB0" w:rsidRPr="00F04AB0">
        <w:rPr>
          <w:rStyle w:val="Siln"/>
          <w:b w:val="0"/>
          <w:bCs w:val="0"/>
        </w:rPr>
        <w:t>{predmetPredani}</w:t>
      </w:r>
      <w:r w:rsidR="00F04AB0">
        <w:rPr>
          <w:rStyle w:val="Siln"/>
          <w:b w:val="0"/>
          <w:bCs w:val="0"/>
        </w:rPr>
        <w:t/>
      </w:r>
      <w:r w:rsidR="00D25807" w:rsidRPr="00D25807">
        <w:rPr>
          <w:rStyle w:val="Siln"/>
          <w:b w:val="0"/>
          <w:bCs w:val="0"/>
        </w:rPr>
        <w:t/>
      </w:r>
    </w:p>
    <w:p w14:paraId="332CCD0D" w14:textId="7CFC2A98" w:rsidR="00A91C1C" w:rsidRDefault="00A91C1C">
      <w:pPr>
        <w:rPr>
          <w:rStyle w:val="Siln"/>
        </w:rPr>
      </w:pPr>
      <w:r>
        <w:rPr>
          <w:rStyle w:val="Siln"/>
        </w:rPr>
        <w:t>Hlavní komponenty systému</w:t>
      </w:r>
      <w:r w:rsidR="008636BB">
        <w:rPr>
          <w:rStyle w:val="Siln"/>
        </w:rPr>
        <w:t>:</w:t>
      </w:r>
    </w:p>
    <w:p w14:paraId="212B9990" w14:textId="77777777" w:rsidR="00EA7E16" w:rsidRDefault="00EA7E16" w:rsidP="00213CFE">
      <w:pPr>
        <w:widowControl w:val="0"/>
        <w:spacing w:after="0" w:line="204" w:lineRule="auto"/>
        <w:ind w:right="6"/>
        <w:rPr>
          <w:rFonts w:eastAsia="Verdana" w:cstheme="minorHAnsi"/>
          <w:szCs w:val="20"/>
        </w:rPr>
      </w:pPr>
      <w:r>
        <w:rPr>
          <w:rFonts w:eastAsia="Verdana" w:cstheme="minorHAnsi"/>
          <w:szCs w:val="20"/>
        </w:rPr>
        <w:t xml:space="preserve">{specifikace}</w:t>
      </w:r>
    </w:p>
    <w:p w14:paraId="4C4C30ED" w14:textId="04E76FEA" w:rsidR="00625F31" w:rsidRPr="00625F31" w:rsidRDefault="00625F31" w:rsidP="00A22D37">
      <w:pPr>
        <w:pStyle w:val="Nadpis2"/>
        <w:spacing w:before="102"/>
      </w:pPr>
      <w:r w:rsidRPr="00932AAB">
        <w:t>Prohlášení předávajícího:</w:t>
      </w:r>
    </w:p>
    <w:p>
      <w:pPr>
        <w:pStyle w:val="Bezmezer1"/>
        <w:rPr>
          <w:sz w:val="20"/>
          <w:szCs w:val="20"/>
        </w:rPr>
      </w:pPr>
      <w:r>
        <w:rPr>
          <w:sz w:val="20"/>
          <w:szCs w:val="20"/>
        </w:rPr>
        <w:t xml:space="preserve">{#prohlaseni}</w:t>
      </w:r>
    </w:p>
    <w:p>
      <w:pPr>
        <w:pStyle w:val="Bezmezer1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{#casti}{#b}</w:t>
      </w:r>
      <w:r>
        <w:rPr>
          <w:b/>
          <w:bCs/>
          <w:sz w:val="20"/>
          <w:szCs w:val="20"/>
        </w:rPr>
        <w:t xml:space="preserve">{t}</w:t>
      </w:r>
      <w:r>
        <w:rPr>
          <w:sz w:val="20"/>
          <w:szCs w:val="20"/>
        </w:rPr>
        <w:t xml:space="preserve">{/b}{^b}</w:t>
      </w:r>
      <w:r>
        <w:rPr>
          <w:sz w:val="20"/>
          <w:szCs w:val="20"/>
        </w:rPr>
        <w:t xml:space="preserve">{t}</w:t>
      </w:r>
      <w:r>
        <w:rPr>
          <w:sz w:val="20"/>
          <w:szCs w:val="20"/>
        </w:rPr>
        <w:t xml:space="preserve">{/b}{/casti}</w:t>
      </w:r>
    </w:p>
    <w:p>
      <w:pPr>
        <w:pStyle w:val="Bezmezer1"/>
        <w:rPr>
          <w:sz w:val="20"/>
          <w:szCs w:val="20"/>
        </w:rPr>
      </w:pPr>
      <w:r>
        <w:rPr>
          <w:sz w:val="20"/>
          <w:szCs w:val="20"/>
        </w:rPr>
        <w:t xml:space="preserve">{/prohlaseni}</w:t>
      </w:r>
    </w:p>
    <w:p w14:paraId="21A76693" w14:textId="50C07BB3" w:rsidR="00625F31" w:rsidRDefault="00A91C1C" w:rsidP="0047359F">
      <w:pPr>
        <w:pStyle w:val="Nadpis2"/>
        <w:spacing w:before="102"/>
      </w:pPr>
      <w:r w:rsidRPr="00A91C1C">
        <w:t>Prohlášení pře</w:t>
      </w:r>
      <w:r w:rsidR="00932AAB">
        <w:t>jímajícího</w:t>
      </w:r>
      <w:r w:rsidRPr="00A91C1C">
        <w:t>:</w:t>
      </w:r>
    </w:p>
    <w:p>
      <w:pPr>
        <w:pStyle w:val="Bezmezer"/>
      </w:pPr>
      <w:r>
        <w:rPr/>
        <w:t xml:space="preserve">{#prejimajici}</w:t>
      </w:r>
    </w:p>
    <w:p>
      <w:pPr>
        <w:pStyle w:val="Bezmezer"/>
        <w:numPr>
          <w:ilvl w:val="0"/>
          <w:numId w:val="22"/>
        </w:numPr>
      </w:pPr>
      <w:r>
        <w:rPr/>
        <w:t xml:space="preserve">{#casti}{#b}</w:t>
      </w:r>
      <w:r>
        <w:rPr>
          <w:b/>
          <w:bCs/>
        </w:rPr>
        <w:t xml:space="preserve">{t}</w:t>
      </w:r>
      <w:r>
        <w:rPr/>
        <w:t xml:space="preserve">{/b}{^b}</w:t>
      </w:r>
      <w:r>
        <w:rPr/>
        <w:t xml:space="preserve">{t}</w:t>
      </w:r>
      <w:r>
        <w:rPr/>
        <w:t xml:space="preserve">{/b}{/casti}</w:t>
      </w:r>
    </w:p>
    <w:p>
      <w:pPr>
        <w:pStyle w:val="Bezmezer"/>
      </w:pPr>
      <w:r>
        <w:rPr/>
        <w:t xml:space="preserve">{/prejimajici}</w:t>
      </w:r>
    </w:p>
    <w:p w14:paraId="4A5BB247" w14:textId="77777777" w:rsidR="000C1831" w:rsidRPr="000C1831" w:rsidRDefault="00A91C1C" w:rsidP="000C1831">
      <w:pPr>
        <w:pStyle w:val="Bezmezer"/>
      </w:pPr>
      <w:r w:rsidRPr="00A91C1C">
        <w:rPr>
          <w:b/>
          <w:bCs/>
        </w:rPr>
        <w:t>Předávající a přejímající</w:t>
      </w:r>
      <w:r>
        <w:t xml:space="preserve"> </w:t>
      </w:r>
      <w:r w:rsidR="000C1831" w:rsidRPr="000C1831">
        <w:t>{zaverProhlaseni}</w:t>
      </w:r>
    </w:p>
    <w:p w14:paraId="4A6C1E35" w14:textId="04E7F745" w:rsidR="00B22A63" w:rsidRDefault="000C1831" w:rsidP="0087120C">
      <w:pPr>
        <w:pStyle w:val="Bezmezer"/>
      </w:pPr>
      <w:r w:rsidRPr="000C1831">
        <w:t>V případě, že tento protokol obsahuje soupis vad nebo nedodělků, bude náprava, není-li dále v tomto předávacím protokolu uvedeno jinak, provedena do 30 dnů od dne jeho podpisu předávajícím i přejímajícím.</w:t>
      </w:r>
    </w:p>
    <w:p w14:paraId="4FCC0836" w14:textId="77777777" w:rsidR="003E7204" w:rsidRDefault="003E7204" w:rsidP="0087120C">
      <w:pPr>
        <w:pStyle w:val="Bezmezer"/>
      </w:pPr>
    </w:p>
    <w:p w14:paraId="69992965" w14:textId="47F984E5" w:rsidR="009F6EE4" w:rsidRPr="009F6EE4" w:rsidRDefault="00A91C1C" w:rsidP="00766F0A">
      <w:pPr>
        <w:pStyle w:val="Nadpis2"/>
        <w:spacing w:before="0"/>
        <w:jc w:val="center"/>
      </w:pPr>
      <w:r w:rsidRPr="009F6EE4">
        <w:t>Soupis vad/nedodělků</w:t>
      </w:r>
    </w:p>
    <w:p w14:paraId="47ABB5B8" w14:textId="24BFB540" w:rsidR="00A91C1C" w:rsidRDefault="00932AAB" w:rsidP="009F6EE4">
      <w:pPr>
        <w:pStyle w:val="Nadpis3"/>
        <w:spacing w:before="0"/>
      </w:pPr>
      <w:r>
        <w:t>Bránících řádnému užívání díla</w:t>
      </w:r>
    </w:p>
    <w:tbl>
      <w:tblPr>
        <w:tblW w:w="10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80"/>
      </w:tblGrid>
      <w:tr w:rsidR="00932AAB" w14:paraId="3DE281F8" w14:textId="77777777" w:rsidTr="001E744C">
        <w:trPr>
          <w:trHeight w:val="549"/>
        </w:trPr>
        <w:tc>
          <w:tcPr>
            <w:tcW w:w="10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1EA9F" w14:textId="77777777" w:rsidR="00932AAB" w:rsidRDefault="00932AAB" w:rsidP="00AA79ED">
            <w:pPr>
              <w:widowControl w:val="0"/>
              <w:spacing w:after="0" w:line="204" w:lineRule="auto"/>
              <w:rPr>
                <w:rFonts w:ascii="Verdana" w:eastAsia="Verdana" w:hAnsi="Verdana" w:cs="Verdana"/>
                <w:sz w:val="22"/>
              </w:rPr>
            </w:pPr>
          </w:p>
        </w:tc>
      </w:tr>
      <w:tr w:rsidR="00932AAB" w14:paraId="78D9375F" w14:textId="77777777" w:rsidTr="00C267AE">
        <w:trPr>
          <w:trHeight w:val="40"/>
        </w:trPr>
        <w:tc>
          <w:tcPr>
            <w:tcW w:w="10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0E761" w14:textId="028CCAC6" w:rsidR="00932AAB" w:rsidRDefault="00F253F3" w:rsidP="00AA79ED">
            <w:pPr>
              <w:widowControl w:val="0"/>
              <w:spacing w:after="0" w:line="204" w:lineRule="auto"/>
              <w:rPr>
                <w:rFonts w:ascii="Verdana" w:eastAsia="Verdana" w:hAnsi="Verdana" w:cs="Verdana"/>
                <w:szCs w:val="20"/>
              </w:rPr>
            </w:pPr>
            <w:r w:rsidRPr="00F253F3">
              <w:t>Odstranění těchto vad a nedodělků proběhne nejdéle do:</w:t>
            </w:r>
          </w:p>
        </w:tc>
      </w:tr>
    </w:tbl>
    <w:p w14:paraId="326FE91C" w14:textId="4E92120E" w:rsidR="00F253F3" w:rsidRDefault="00F253F3" w:rsidP="0047359F">
      <w:pPr>
        <w:pStyle w:val="Nadpis3"/>
        <w:spacing w:before="102"/>
      </w:pPr>
      <w:r>
        <w:t xml:space="preserve">Nebránících řádnému </w:t>
      </w:r>
      <w:r w:rsidRPr="009F6EE4">
        <w:t>užívání</w:t>
      </w:r>
      <w:r>
        <w:t xml:space="preserve"> díla</w:t>
      </w:r>
    </w:p>
    <w:tbl>
      <w:tblPr>
        <w:tblW w:w="10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80"/>
      </w:tblGrid>
      <w:tr w:rsidR="00F253F3" w14:paraId="1073F4D9" w14:textId="77777777" w:rsidTr="001E744C">
        <w:trPr>
          <w:trHeight w:val="589"/>
        </w:trPr>
        <w:tc>
          <w:tcPr>
            <w:tcW w:w="10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F0EB4" w14:textId="77777777" w:rsidR="00F253F3" w:rsidRDefault="00F253F3" w:rsidP="00AA79ED">
            <w:pPr>
              <w:widowControl w:val="0"/>
              <w:spacing w:after="0" w:line="204" w:lineRule="auto"/>
              <w:rPr>
                <w:rFonts w:ascii="Verdana" w:eastAsia="Verdana" w:hAnsi="Verdana" w:cs="Verdana"/>
                <w:sz w:val="22"/>
              </w:rPr>
            </w:pPr>
          </w:p>
        </w:tc>
      </w:tr>
      <w:tr w:rsidR="00F253F3" w14:paraId="42AE5840" w14:textId="77777777" w:rsidTr="00C267AE">
        <w:trPr>
          <w:trHeight w:val="56"/>
        </w:trPr>
        <w:tc>
          <w:tcPr>
            <w:tcW w:w="10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DA0F" w14:textId="77777777" w:rsidR="00F253F3" w:rsidRDefault="00F253F3" w:rsidP="00AA79ED">
            <w:pPr>
              <w:widowControl w:val="0"/>
              <w:spacing w:after="0" w:line="204" w:lineRule="auto"/>
              <w:rPr>
                <w:rFonts w:ascii="Verdana" w:eastAsia="Verdana" w:hAnsi="Verdana" w:cs="Verdana"/>
                <w:szCs w:val="20"/>
              </w:rPr>
            </w:pPr>
            <w:r w:rsidRPr="00F253F3">
              <w:t>Odstranění těchto vad a nedodělků proběhne nejdéle do:</w:t>
            </w:r>
          </w:p>
        </w:tc>
      </w:tr>
    </w:tbl>
    <w:p w14:paraId="41663E30" w14:textId="1CBE0AB2" w:rsidR="00BC6738" w:rsidRDefault="008636BB" w:rsidP="009F6EE4">
      <w:pPr>
        <w:spacing w:before="204"/>
      </w:pPr>
      <w:r>
        <w:t>Tento předávací protokol byl sepsán ve 2 vyhotoveních, s platností originálu, jeden stejnopis obdrží předávající a jeden stejnopis</w:t>
      </w:r>
      <w:r w:rsidR="00F253F3" w:rsidRPr="00F253F3">
        <w:t xml:space="preserve"> obdrží přejímající. Na důkaz souhlasu s obsahem tohoto protokolu připojují předávající a přejímající své vlastnoruční podpisy.</w:t>
      </w:r>
    </w:p>
    <w:p w14:paraId="6F8D4FB3" w14:textId="758BAAB7" w:rsidR="00C267AE" w:rsidRPr="00C267AE" w:rsidRDefault="00040227" w:rsidP="00766F0A">
      <w:pPr>
        <w:widowControl w:val="0"/>
        <w:spacing w:before="204" w:after="204" w:line="204" w:lineRule="auto"/>
        <w:rPr>
          <w:rFonts w:ascii="Verdana" w:eastAsia="Verdana" w:hAnsi="Verdana" w:cs="Verdana"/>
          <w:b/>
          <w:szCs w:val="20"/>
        </w:rPr>
      </w:pPr>
      <w:r>
        <w:rPr>
          <w:rFonts w:ascii="Verdana" w:eastAsia="Verdana" w:hAnsi="Verdana" w:cs="Verdana"/>
          <w:b/>
          <w:szCs w:val="20"/>
        </w:rPr>
        <w:t xml:space="preserve">{elektrarna} JE</w:t>
      </w:r>
      <w:r w:rsidR="00D25807">
        <w:rPr>
          <w:rFonts w:ascii="Verdana" w:eastAsia="Verdana" w:hAnsi="Verdana" w:cs="Verdana"/>
          <w:b/>
          <w:szCs w:val="20"/>
        </w:rPr>
        <w:t xml:space="preserve"/>
      </w:r>
      <w:r>
        <w:rPr>
          <w:rFonts w:ascii="Verdana" w:eastAsia="Verdana" w:hAnsi="Verdana" w:cs="Verdana"/>
          <w:b/>
          <w:szCs w:val="20"/>
        </w:rPr>
        <w:t xml:space="preserve"/>
      </w:r>
      <w:r w:rsidR="009F6EE4">
        <w:rPr>
          <w:rFonts w:ascii="Verdana" w:eastAsia="Verdana" w:hAnsi="Verdana" w:cs="Verdana"/>
          <w:b/>
          <w:szCs w:val="20"/>
        </w:rPr>
        <w:t xml:space="preserve"> PŘEDÁN</w:t>
      </w:r>
      <w:r w:rsidR="00D25807">
        <w:rPr>
          <w:rFonts w:ascii="Verdana" w:eastAsia="Verdana" w:hAnsi="Verdana" w:cs="Verdana"/>
          <w:b/>
          <w:szCs w:val="20"/>
        </w:rPr>
        <w:t>A</w:t>
      </w:r>
      <w:r w:rsidR="009F6EE4">
        <w:rPr>
          <w:rFonts w:ascii="Verdana" w:eastAsia="Verdana" w:hAnsi="Verdana" w:cs="Verdana"/>
          <w:b/>
          <w:szCs w:val="20"/>
        </w:rPr>
        <w:t xml:space="preserve"> A PŘEVZAT</w:t>
      </w:r>
      <w:r w:rsidR="00D25807">
        <w:rPr>
          <w:rFonts w:ascii="Verdana" w:eastAsia="Verdana" w:hAnsi="Verdana" w:cs="Verdana"/>
          <w:b/>
          <w:szCs w:val="20"/>
        </w:rPr>
        <w:t xml:space="preserve">A </w:t>
      </w:r>
      <w:r w:rsidR="009F6EE4">
        <w:rPr>
          <w:rFonts w:ascii="Verdana" w:eastAsia="Verdana" w:hAnsi="Verdana" w:cs="Verdana"/>
          <w:b/>
          <w:szCs w:val="20"/>
        </w:rPr>
        <w:t xml:space="preserve">/ PŘEVZETÍ {elektrarny} BYLO</w:t>
      </w:r>
      <w:r w:rsidR="00D25807" w:rsidRPr="00D25807">
        <w:rPr>
          <w:rFonts w:ascii="Verdana" w:eastAsia="Verdana" w:hAnsi="Verdana" w:cs="Verdana"/>
          <w:b/>
          <w:szCs w:val="20"/>
        </w:rPr>
        <w:t xml:space="preserve"/>
      </w:r>
      <w:r w:rsidR="00D25807">
        <w:rPr>
          <w:rFonts w:ascii="Verdana" w:eastAsia="Verdana" w:hAnsi="Verdana" w:cs="Verdana"/>
          <w:b/>
          <w:szCs w:val="20"/>
        </w:rPr>
        <w:t xml:space="preserve"/>
      </w:r>
      <w:r w:rsidR="00D25807" w:rsidRPr="00D25807">
        <w:rPr>
          <w:rFonts w:ascii="Verdana" w:eastAsia="Verdana" w:hAnsi="Verdana" w:cs="Verdana"/>
          <w:b/>
          <w:szCs w:val="20"/>
        </w:rPr>
        <w:t xml:space="preserve"/>
      </w:r>
      <w:r w:rsidR="009F6EE4">
        <w:rPr>
          <w:rFonts w:ascii="Verdana" w:eastAsia="Verdana" w:hAnsi="Verdana" w:cs="Verdana"/>
          <w:b/>
          <w:szCs w:val="20"/>
        </w:rPr>
        <w:t xml:space="preserve"> ODMÍTNUTO *</w:t>
      </w:r>
    </w:p>
    <w:p w14:paraId="1CED358A" w14:textId="14BE9868" w:rsidR="00C267AE" w:rsidRDefault="00190E74" w:rsidP="00BC6738">
      <w:r>
        <w:t>V …………………………………….. dne ……………………………………..</w:t>
      </w:r>
    </w:p>
    <w:p w14:paraId="2F2B47FA" w14:textId="41A589BA" w:rsidR="003157A4" w:rsidRDefault="003157A4" w:rsidP="00BC6738"/>
    <w:p w14:paraId="333A6F42" w14:textId="13B3FCDB" w:rsidR="00190E74" w:rsidRDefault="00190E74" w:rsidP="00BC6738"/>
    <w:p w14:paraId="00BB4ED1" w14:textId="445BC831" w:rsidR="00190E74" w:rsidRDefault="00190E74" w:rsidP="00BC6738"/>
    <w:tbl>
      <w:tblPr>
        <w:tblStyle w:val="Mkatabulky"/>
        <w:tblW w:w="10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1701"/>
        <w:gridCol w:w="4252"/>
      </w:tblGrid>
      <w:tr w:rsidR="00865435" w14:paraId="59543EA9" w14:textId="77777777" w:rsidTr="00865435">
        <w:tc>
          <w:tcPr>
            <w:tcW w:w="4252" w:type="dxa"/>
            <w:tcBorders>
              <w:top w:val="single" w:sz="2" w:space="0" w:color="000000"/>
            </w:tcBorders>
            <w:tcMar>
              <w:top w:w="57" w:type="dxa"/>
            </w:tcMar>
          </w:tcPr>
          <w:p w14:paraId="044C3572" w14:textId="28EEB746" w:rsidR="00865435" w:rsidRDefault="008636BB" w:rsidP="003157A4">
            <w:pPr>
              <w:pStyle w:val="Bezmezer"/>
              <w:jc w:val="center"/>
            </w:pPr>
            <w:r>
              <w:t>Předávající</w:t>
            </w:r>
            <w:r w:rsidR="003157A4">
              <w:t xml:space="preserve"> </w:t>
            </w:r>
            <w:r w:rsidR="00190E74">
              <w:t>(Hůlkově a podpis)</w:t>
            </w:r>
          </w:p>
        </w:tc>
        <w:tc>
          <w:tcPr>
            <w:tcW w:w="1701" w:type="dxa"/>
            <w:tcMar>
              <w:top w:w="57" w:type="dxa"/>
            </w:tcMar>
          </w:tcPr>
          <w:p w14:paraId="7AAB034B" w14:textId="3D0500E7" w:rsidR="00865435" w:rsidRDefault="00865435" w:rsidP="00865435">
            <w:pPr>
              <w:pStyle w:val="Bezmezer"/>
            </w:pPr>
          </w:p>
        </w:tc>
        <w:tc>
          <w:tcPr>
            <w:tcW w:w="4252" w:type="dxa"/>
            <w:tcBorders>
              <w:top w:val="single" w:sz="2" w:space="0" w:color="000000"/>
            </w:tcBorders>
            <w:tcMar>
              <w:top w:w="57" w:type="dxa"/>
            </w:tcMar>
          </w:tcPr>
          <w:p w14:paraId="0DAA4CE2" w14:textId="672602C1" w:rsidR="00865435" w:rsidRDefault="00190E74" w:rsidP="003157A4">
            <w:pPr>
              <w:pStyle w:val="Bezmezer"/>
              <w:jc w:val="center"/>
            </w:pPr>
            <w:r>
              <w:t>Přejímající</w:t>
            </w:r>
            <w:r w:rsidR="003157A4">
              <w:t xml:space="preserve"> </w:t>
            </w:r>
            <w:r>
              <w:t>(Hůlkově a podpis)</w:t>
            </w:r>
          </w:p>
        </w:tc>
      </w:tr>
    </w:tbl>
    <w:p w14:paraId="7EDCC76B" w14:textId="17CBC325" w:rsidR="00934BFC" w:rsidRDefault="004C0E39" w:rsidP="003157A4">
      <w:pPr>
        <w:widowControl w:val="0"/>
        <w:spacing w:before="204" w:after="204" w:line="204" w:lineRule="auto"/>
      </w:pPr>
      <w:r w:rsidRPr="004C0E39">
        <w:rPr>
          <w:rFonts w:ascii="Verdana" w:eastAsia="Verdana" w:hAnsi="Verdana" w:cs="Verdana"/>
          <w:b/>
          <w:szCs w:val="20"/>
        </w:rPr>
        <w:t>*</w:t>
      </w:r>
      <w:r>
        <w:rPr>
          <w:rFonts w:ascii="Verdana" w:eastAsia="Verdana" w:hAnsi="Verdana" w:cs="Verdana"/>
          <w:b/>
          <w:szCs w:val="20"/>
        </w:rPr>
        <w:t xml:space="preserve"> </w:t>
      </w:r>
      <w:r w:rsidR="00934BFC" w:rsidRPr="004C0E39">
        <w:rPr>
          <w:rFonts w:ascii="Verdana" w:eastAsia="Verdana" w:hAnsi="Verdana" w:cs="Verdana"/>
          <w:b/>
          <w:szCs w:val="20"/>
        </w:rPr>
        <w:t>Nehodící se škrtněte</w:t>
      </w:r>
    </w:p>
    <w:sectPr w:rsidR="00934BFC" w:rsidSect="00597111">
      <w:headerReference w:type="default" r:id="rId12"/>
      <w:footerReference w:type="default" r:id="rId13"/>
      <w:headerReference w:type="first" r:id="rId14"/>
      <w:pgSz w:w="11906" w:h="16838" w:code="9"/>
      <w:pgMar w:top="2268" w:right="720" w:bottom="1701" w:left="720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0B02" w14:textId="77777777" w:rsidR="006B7F74" w:rsidRDefault="006B7F74" w:rsidP="000809E0">
      <w:pPr>
        <w:spacing w:after="0" w:line="240" w:lineRule="auto"/>
      </w:pPr>
      <w:r>
        <w:separator/>
      </w:r>
    </w:p>
  </w:endnote>
  <w:endnote w:type="continuationSeparator" w:id="0">
    <w:p w14:paraId="757DC12B" w14:textId="77777777" w:rsidR="006B7F74" w:rsidRDefault="006B7F74" w:rsidP="0008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89F1" w14:textId="2D09700D" w:rsidR="00352949" w:rsidRPr="00126C6E" w:rsidRDefault="00C0495D" w:rsidP="00352949">
    <w:pPr>
      <w:pStyle w:val="Zpat"/>
      <w:tabs>
        <w:tab w:val="clear" w:pos="4536"/>
        <w:tab w:val="clear" w:pos="9072"/>
        <w:tab w:val="right" w:pos="10204"/>
      </w:tabs>
      <w:spacing w:line="192" w:lineRule="atLeast"/>
      <w:rPr>
        <w:rStyle w:val="Hypertextovodkazlut"/>
        <w:b/>
        <w:bCs/>
      </w:rPr>
    </w:pPr>
    <w:r w:rsidRPr="00352949">
      <w:rPr>
        <w:rStyle w:val="Zdraznnintenzivn"/>
        <w:rFonts w:ascii="Arial" w:hAnsi="Arial" w:cs="Arial"/>
        <w:noProof/>
        <w:color w:val="FFFFFF"/>
        <w:sz w:val="18"/>
        <w:szCs w:val="18"/>
      </w:rPr>
      <w:drawing>
        <wp:anchor distT="0" distB="0" distL="114300" distR="114300" simplePos="0" relativeHeight="251684864" behindDoc="1" locked="0" layoutInCell="1" allowOverlap="1" wp14:anchorId="02B05CB6" wp14:editId="55FDF6D2">
          <wp:simplePos x="0" y="0"/>
          <wp:positionH relativeFrom="column">
            <wp:posOffset>-827405</wp:posOffset>
          </wp:positionH>
          <wp:positionV relativeFrom="paragraph">
            <wp:posOffset>-281940</wp:posOffset>
          </wp:positionV>
          <wp:extent cx="10775950" cy="1114425"/>
          <wp:effectExtent l="0" t="0" r="6350" b="9525"/>
          <wp:wrapNone/>
          <wp:docPr id="1554937655" name="Obrázek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943"/>
                  <a:stretch>
                    <a:fillRect/>
                  </a:stretch>
                </pic:blipFill>
                <pic:spPr bwMode="auto">
                  <a:xfrm>
                    <a:off x="0" y="0"/>
                    <a:ext cx="10775950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2949">
      <w:rPr>
        <w:b/>
        <w:iCs/>
        <w:noProof/>
        <w:color w:val="FAEA27" w:themeColor="accent2"/>
        <w:sz w:val="22"/>
        <w:szCs w:val="24"/>
      </w:rPr>
      <w:drawing>
        <wp:anchor distT="0" distB="0" distL="114300" distR="114300" simplePos="0" relativeHeight="251686912" behindDoc="1" locked="0" layoutInCell="1" allowOverlap="1" wp14:anchorId="61D2C074" wp14:editId="1ADE584B">
          <wp:simplePos x="0" y="0"/>
          <wp:positionH relativeFrom="column">
            <wp:posOffset>-3827145</wp:posOffset>
          </wp:positionH>
          <wp:positionV relativeFrom="paragraph">
            <wp:posOffset>9454515</wp:posOffset>
          </wp:positionV>
          <wp:extent cx="10775950" cy="1114425"/>
          <wp:effectExtent l="0" t="0" r="6350" b="9525"/>
          <wp:wrapNone/>
          <wp:docPr id="1277542541" name="Obrázek 21" descr="Obsah obrázku Elektricky modrá, Blankytná, voda, obloh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542541" name="Obrázek 21" descr="Obsah obrázku Elektricky modrá, Blankytná, voda, obloha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943"/>
                  <a:stretch>
                    <a:fillRect/>
                  </a:stretch>
                </pic:blipFill>
                <pic:spPr bwMode="auto">
                  <a:xfrm>
                    <a:off x="0" y="0"/>
                    <a:ext cx="10775950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4C3C">
      <w:rPr>
        <w:rStyle w:val="Zdraznnintenzivn"/>
        <w:sz w:val="22"/>
        <w:szCs w:val="24"/>
      </w:rPr>
      <w:t>Jurenka Elektro</w:t>
    </w:r>
    <w:r w:rsidR="00352949" w:rsidRPr="00F349B1">
      <w:rPr>
        <w:rStyle w:val="Zdraznnintenzivn"/>
        <w:sz w:val="22"/>
        <w:szCs w:val="24"/>
      </w:rPr>
      <w:t xml:space="preserve"> s.r.o.</w:t>
    </w:r>
    <w:r w:rsidR="00352949" w:rsidRPr="002433BD">
      <w:rPr>
        <w:b/>
        <w:bCs/>
        <w:sz w:val="22"/>
        <w:szCs w:val="24"/>
      </w:rPr>
      <w:tab/>
    </w:r>
    <w:hyperlink r:id="rId2" w:history="1">
      <w:r w:rsidR="006149E7" w:rsidRPr="00DB5CF5">
        <w:rPr>
          <w:rStyle w:val="Hypertextovodkaz"/>
          <w:b/>
          <w:bCs/>
          <w:color w:val="FAEA27" w:themeColor="accent2"/>
          <w:sz w:val="22"/>
          <w:szCs w:val="24"/>
        </w:rPr>
        <w:t>www.jurenkaelektro.cz</w:t>
      </w:r>
    </w:hyperlink>
  </w:p>
  <w:p w14:paraId="28DC9757" w14:textId="3F65520C" w:rsidR="00352949" w:rsidRDefault="006149E7" w:rsidP="00352949">
    <w:pPr>
      <w:pStyle w:val="Zpat"/>
      <w:tabs>
        <w:tab w:val="clear" w:pos="4536"/>
        <w:tab w:val="clear" w:pos="9072"/>
        <w:tab w:val="right" w:pos="10204"/>
      </w:tabs>
      <w:spacing w:line="192" w:lineRule="atLeast"/>
    </w:pPr>
    <w:r>
      <w:t>Riegrova 394/17</w:t>
    </w:r>
    <w:r w:rsidR="00352949" w:rsidRPr="009A0C17">
      <w:t>,</w:t>
    </w:r>
    <w:r w:rsidR="009F553C">
      <w:t>779 00 Olomouc</w:t>
    </w:r>
    <w:r w:rsidR="00352949">
      <w:t>,</w:t>
    </w:r>
    <w:r w:rsidR="009F553C">
      <w:t xml:space="preserve"> </w:t>
    </w:r>
    <w:r w:rsidR="00352949">
      <w:t xml:space="preserve">IČO: </w:t>
    </w:r>
    <w:r w:rsidR="009F553C">
      <w:t>19147813</w:t>
    </w:r>
    <w:r w:rsidR="00352949">
      <w:t xml:space="preserve"> | DIČ:</w:t>
    </w:r>
    <w:r w:rsidR="009F553C">
      <w:t xml:space="preserve"> </w:t>
    </w:r>
    <w:r w:rsidR="000F4788">
      <w:t>CZ</w:t>
    </w:r>
    <w:r w:rsidR="009F553C">
      <w:t>19147813</w:t>
    </w:r>
  </w:p>
  <w:p w14:paraId="31A6A9F4" w14:textId="0DB8F34B" w:rsidR="00352949" w:rsidRDefault="00352949" w:rsidP="00352949">
    <w:pPr>
      <w:pStyle w:val="Zpat"/>
      <w:tabs>
        <w:tab w:val="clear" w:pos="4536"/>
        <w:tab w:val="clear" w:pos="9072"/>
        <w:tab w:val="right" w:pos="10204"/>
      </w:tabs>
    </w:pPr>
    <w:r>
      <w:t xml:space="preserve">Infolinka: </w:t>
    </w:r>
    <w:r w:rsidRPr="00035BF1">
      <w:rPr>
        <w:rStyle w:val="Zdraznnjemn"/>
      </w:rPr>
      <w:t>+420</w:t>
    </w:r>
    <w:r w:rsidR="009F553C">
      <w:rPr>
        <w:rStyle w:val="Zdraznnjemn"/>
      </w:rPr>
      <w:t> </w:t>
    </w:r>
    <w:r w:rsidRPr="00035BF1">
      <w:rPr>
        <w:rStyle w:val="Zdraznnjemn"/>
      </w:rPr>
      <w:t>7</w:t>
    </w:r>
    <w:r w:rsidR="009F553C">
      <w:rPr>
        <w:rStyle w:val="Zdraznnjemn"/>
      </w:rPr>
      <w:t>02 172 622</w:t>
    </w:r>
    <w:r>
      <w:t xml:space="preserve"> | e-mail: </w:t>
    </w:r>
    <w:hyperlink r:id="rId3" w:history="1">
      <w:r w:rsidR="009F553C" w:rsidRPr="00DB5CF5">
        <w:rPr>
          <w:rStyle w:val="Hypertextovodkaz"/>
          <w:color w:val="FAEA27" w:themeColor="accent2"/>
        </w:rPr>
        <w:t>info@jurenkaelektro.cz</w:t>
      </w:r>
    </w:hyperlink>
    <w:r>
      <w:tab/>
      <w:t xml:space="preserve">Strana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 NUMPAGES   \* MERGEFORMAT ">
      <w:r>
        <w:t>2</w:t>
      </w:r>
    </w:fldSimple>
  </w:p>
  <w:p w14:paraId="7BE74B2D" w14:textId="1674AC43" w:rsidR="009F4915" w:rsidRDefault="00C0495D" w:rsidP="009F4915">
    <w:pPr>
      <w:pStyle w:val="Zpat"/>
      <w:tabs>
        <w:tab w:val="clear" w:pos="4536"/>
        <w:tab w:val="clear" w:pos="9072"/>
        <w:tab w:val="right" w:pos="10204"/>
      </w:tabs>
    </w:pPr>
    <w:r>
      <w:rPr>
        <w:noProof/>
      </w:rPr>
      <w:drawing>
        <wp:anchor distT="0" distB="0" distL="0" distR="0" simplePos="0" relativeHeight="251682816" behindDoc="1" locked="0" layoutInCell="1" allowOverlap="1" wp14:anchorId="6C6DCA51" wp14:editId="1B978C38">
          <wp:simplePos x="0" y="0"/>
          <wp:positionH relativeFrom="page">
            <wp:posOffset>38100</wp:posOffset>
          </wp:positionH>
          <wp:positionV relativeFrom="page">
            <wp:posOffset>10454640</wp:posOffset>
          </wp:positionV>
          <wp:extent cx="7755802" cy="1339215"/>
          <wp:effectExtent l="0" t="0" r="0" b="0"/>
          <wp:wrapNone/>
          <wp:docPr id="1" name="Image 1" descr="Obsah obrázku kreslené, snímek obrazovky, oranžová, silueta&#10;&#10;Obsah vygenerovaný umělou inteligencí může být nesprávný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Obsah obrázku kreslené, snímek obrazovky, oranžová, silueta&#10;&#10;Obsah vygenerovaný umělou inteligencí může být nesprávný.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755802" cy="133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D240" w14:textId="77777777" w:rsidR="006B7F74" w:rsidRDefault="006B7F74" w:rsidP="000809E0">
      <w:pPr>
        <w:spacing w:after="0" w:line="240" w:lineRule="auto"/>
      </w:pPr>
      <w:r>
        <w:separator/>
      </w:r>
    </w:p>
  </w:footnote>
  <w:footnote w:type="continuationSeparator" w:id="0">
    <w:p w14:paraId="7A839AC9" w14:textId="77777777" w:rsidR="006B7F74" w:rsidRDefault="006B7F74" w:rsidP="0008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AF7C" w14:textId="5E507932" w:rsidR="00186CFC" w:rsidRDefault="0099436F">
    <w:pPr>
      <w:pStyle w:val="Zhlav"/>
    </w:pPr>
    <w:r>
      <w:rPr>
        <w:noProof/>
      </w:rPr>
      <w:drawing>
        <wp:anchor distT="0" distB="0" distL="0" distR="0" simplePos="0" relativeHeight="251688960" behindDoc="1" locked="0" layoutInCell="1" allowOverlap="1" wp14:anchorId="50465339" wp14:editId="34F3864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55802" cy="1339215"/>
          <wp:effectExtent l="0" t="0" r="0" b="0"/>
          <wp:wrapNone/>
          <wp:docPr id="196199319" name="Image 1" descr="Obsah obrázku kreslené, snímek obrazovky, oranžová, silueta&#10;&#10;Obsah vygenerovaný umělou inteligencí může být nesprávný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Obsah obrázku kreslené, snímek obrazovky, oranžová, silueta&#10;&#10;Obsah vygenerovaný umělou inteligencí může být nesprávný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802" cy="133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2378" w14:textId="77777777" w:rsidR="002433BD" w:rsidRDefault="002433BD" w:rsidP="002433BD">
    <w:pPr>
      <w:pStyle w:val="Zhlav"/>
    </w:pPr>
    <w:r>
      <w:rPr>
        <w:noProof/>
      </w:rPr>
      <w:drawing>
        <wp:inline distT="0" distB="0" distL="0" distR="0" wp14:anchorId="5850199A" wp14:editId="13F315AB">
          <wp:extent cx="2568814" cy="720000"/>
          <wp:effectExtent l="0" t="0" r="3175" b="4445"/>
          <wp:docPr id="38" name="Grafický objekt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cký objekt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8814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80768" behindDoc="1" locked="0" layoutInCell="1" allowOverlap="1" wp14:anchorId="6F930A19" wp14:editId="76F75E22">
          <wp:simplePos x="0" y="0"/>
          <wp:positionH relativeFrom="page">
            <wp:posOffset>3319780</wp:posOffset>
          </wp:positionH>
          <wp:positionV relativeFrom="page">
            <wp:posOffset>360045</wp:posOffset>
          </wp:positionV>
          <wp:extent cx="4240800" cy="720000"/>
          <wp:effectExtent l="0" t="0" r="0" b="4445"/>
          <wp:wrapNone/>
          <wp:docPr id="39" name="Grafický objekt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cký objekt 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08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AE344B4" wp14:editId="4BCF54BA">
              <wp:simplePos x="0" y="0"/>
              <wp:positionH relativeFrom="page">
                <wp:posOffset>0</wp:posOffset>
              </wp:positionH>
              <wp:positionV relativeFrom="page">
                <wp:posOffset>1260475</wp:posOffset>
              </wp:positionV>
              <wp:extent cx="7560000" cy="0"/>
              <wp:effectExtent l="0" t="0" r="0" b="0"/>
              <wp:wrapNone/>
              <wp:docPr id="9" name="Nadpis/1.ř.textu úč. Y 3,5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988A43" id="Nadpis/1.ř.textu úč. Y 3,5 cm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99.25pt" to="595.3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AWZNff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24B45" wp14:editId="493E7EE4">
              <wp:simplePos x="0" y="0"/>
              <wp:positionH relativeFrom="page">
                <wp:posOffset>0</wp:posOffset>
              </wp:positionH>
              <wp:positionV relativeFrom="page">
                <wp:posOffset>10477500</wp:posOffset>
              </wp:positionV>
              <wp:extent cx="7560000" cy="0"/>
              <wp:effectExtent l="0" t="0" r="0" b="0"/>
              <wp:wrapNone/>
              <wp:docPr id="10" name="Zápatí úč. Y 29,1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7279BE" id="Zápatí úč. Y 29,1 cm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825pt" to="595.3pt,8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D5FgVm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D96CF29" wp14:editId="1D964C09">
              <wp:simplePos x="0" y="0"/>
              <wp:positionH relativeFrom="page">
                <wp:posOffset>0</wp:posOffset>
              </wp:positionH>
              <wp:positionV relativeFrom="page">
                <wp:posOffset>9072880</wp:posOffset>
              </wp:positionV>
              <wp:extent cx="7560000" cy="0"/>
              <wp:effectExtent l="0" t="0" r="0" b="0"/>
              <wp:wrapNone/>
              <wp:docPr id="13" name="D okraj 4,5 cm Y 25,2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88C300" id="D okraj 4,5 cm Y 25,2 cm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714.4pt" to="595.3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Bbspe62gAAAAs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9EFBDBA" wp14:editId="6D4E54D8">
              <wp:simplePos x="0" y="0"/>
              <wp:positionH relativeFrom="page">
                <wp:posOffset>0</wp:posOffset>
              </wp:positionH>
              <wp:positionV relativeFrom="page">
                <wp:posOffset>360045</wp:posOffset>
              </wp:positionV>
              <wp:extent cx="7560000" cy="0"/>
              <wp:effectExtent l="0" t="0" r="0" b="0"/>
              <wp:wrapNone/>
              <wp:docPr id="14" name="Logo shora Y 1,0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48E151" id="Logo shora Y 1,0 cm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28.35pt" to="595.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CjdYO82gAAAAc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119DF39" wp14:editId="0895782F">
              <wp:simplePos x="0" y="0"/>
              <wp:positionH relativeFrom="page">
                <wp:posOffset>0</wp:posOffset>
              </wp:positionH>
              <wp:positionV relativeFrom="page">
                <wp:posOffset>1440180</wp:posOffset>
              </wp:positionV>
              <wp:extent cx="7560000" cy="0"/>
              <wp:effectExtent l="0" t="0" r="0" b="0"/>
              <wp:wrapNone/>
              <wp:docPr id="15" name="H okraj 4,0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4D7085" id="H okraj 4,0 cm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113.4pt" to="595.3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9305AE5" wp14:editId="7F1BE964">
              <wp:simplePos x="0" y="0"/>
              <wp:positionH relativeFrom="page">
                <wp:posOffset>7021195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16" name="P okraj 1,5 cm X 19,5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6208DF" id="P okraj 1,5 cm X 19,5 cm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52.85pt,0" to="552.8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" strokecolor="red" strokeweight=".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CD5983D" wp14:editId="593E4030">
              <wp:simplePos x="0" y="0"/>
              <wp:positionH relativeFrom="page">
                <wp:posOffset>540385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17" name="L okraj 1,5 c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83948B" id="L okraj 1,5 cm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42.55pt,0" to="42.5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" strokecolor="red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9C2918C"/>
    <w:lvl w:ilvl="0">
      <w:start w:val="1"/>
      <w:numFmt w:val="decimal"/>
      <w:pStyle w:val="slovanseznam3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85C2D1B0"/>
    <w:lvl w:ilvl="0">
      <w:start w:val="1"/>
      <w:numFmt w:val="decimal"/>
      <w:pStyle w:val="slovanseznam2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7689CE"/>
    <w:lvl w:ilvl="0">
      <w:start w:val="1"/>
      <w:numFmt w:val="bullet"/>
      <w:pStyle w:val="Seznamsodrkami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76EC12"/>
    <w:lvl w:ilvl="0">
      <w:start w:val="1"/>
      <w:numFmt w:val="bullet"/>
      <w:pStyle w:val="Seznamsodrkami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129BC0"/>
    <w:lvl w:ilvl="0">
      <w:start w:val="1"/>
      <w:numFmt w:val="decimal"/>
      <w:pStyle w:val="slovanseznam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C4F24"/>
    <w:multiLevelType w:val="hybridMultilevel"/>
    <w:tmpl w:val="EE3C3562"/>
    <w:lvl w:ilvl="0" w:tplc="4AF4E048">
      <w:start w:val="1"/>
      <w:numFmt w:val="upperLetter"/>
      <w:lvlText w:val="%1."/>
      <w:lvlJc w:val="left"/>
      <w:pPr>
        <w:ind w:left="1070" w:hanging="71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F403D"/>
    <w:multiLevelType w:val="hybridMultilevel"/>
    <w:tmpl w:val="936E4CE6"/>
    <w:lvl w:ilvl="0" w:tplc="81CC04C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751DFF"/>
    <w:multiLevelType w:val="multilevel"/>
    <w:tmpl w:val="FB6858B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17624EF0"/>
    <w:multiLevelType w:val="multilevel"/>
    <w:tmpl w:val="42A2B0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Verdana" w:hAnsi="Symbol" w:cs="Verdana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1EE2778D"/>
    <w:multiLevelType w:val="hybridMultilevel"/>
    <w:tmpl w:val="0BDC391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5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60AB42">
      <w:start w:val="1"/>
      <w:numFmt w:val="bullet"/>
      <w:lvlText w:val=""/>
      <w:lvlJc w:val="left"/>
      <w:pPr>
        <w:ind w:left="2520" w:hanging="360"/>
      </w:pPr>
      <w:rPr>
        <w:rFonts w:ascii="Symbol" w:eastAsia="Verdana" w:hAnsi="Symbol" w:cs="Verdana" w:hint="default"/>
      </w:r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EE01CB"/>
    <w:multiLevelType w:val="hybridMultilevel"/>
    <w:tmpl w:val="E1EEF8CA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4B31B64"/>
    <w:multiLevelType w:val="hybridMultilevel"/>
    <w:tmpl w:val="7E12DCFA"/>
    <w:lvl w:ilvl="0" w:tplc="13B69AA2">
      <w:start w:val="1"/>
      <w:numFmt w:val="upperLetter"/>
      <w:pStyle w:val="Preambule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A55B5"/>
    <w:multiLevelType w:val="multilevel"/>
    <w:tmpl w:val="D74E46C8"/>
    <w:lvl w:ilvl="0">
      <w:start w:val="1"/>
      <w:numFmt w:val="upperRoman"/>
      <w:pStyle w:val="lnek1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pStyle w:val="lnek2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lnek3"/>
      <w:lvlText w:val="%3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lowerRoman"/>
      <w:pStyle w:val="lnek4"/>
      <w:lvlText w:val="%4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18" w15:restartNumberingAfterBreak="0">
    <w:nsid w:val="71AE5DE0"/>
    <w:multiLevelType w:val="multilevel"/>
    <w:tmpl w:val="69D6C9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4DE37C2"/>
    <w:multiLevelType w:val="hybridMultilevel"/>
    <w:tmpl w:val="616A92EA"/>
    <w:lvl w:ilvl="0" w:tplc="8D1A97E6">
      <w:start w:val="1"/>
      <w:numFmt w:val="bullet"/>
      <w:pStyle w:val="Seznamsodrkami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240514">
    <w:abstractNumId w:val="9"/>
  </w:num>
  <w:num w:numId="2" w16cid:durableId="598099756">
    <w:abstractNumId w:val="7"/>
  </w:num>
  <w:num w:numId="3" w16cid:durableId="1287348593">
    <w:abstractNumId w:val="6"/>
  </w:num>
  <w:num w:numId="4" w16cid:durableId="1048189330">
    <w:abstractNumId w:val="5"/>
  </w:num>
  <w:num w:numId="5" w16cid:durableId="2068334406">
    <w:abstractNumId w:val="4"/>
  </w:num>
  <w:num w:numId="6" w16cid:durableId="1164511174">
    <w:abstractNumId w:val="8"/>
  </w:num>
  <w:num w:numId="7" w16cid:durableId="438184832">
    <w:abstractNumId w:val="3"/>
  </w:num>
  <w:num w:numId="8" w16cid:durableId="870874952">
    <w:abstractNumId w:val="2"/>
  </w:num>
  <w:num w:numId="9" w16cid:durableId="1256354814">
    <w:abstractNumId w:val="1"/>
  </w:num>
  <w:num w:numId="10" w16cid:durableId="1403525471">
    <w:abstractNumId w:val="0"/>
  </w:num>
  <w:num w:numId="11" w16cid:durableId="1766656352">
    <w:abstractNumId w:val="19"/>
  </w:num>
  <w:num w:numId="12" w16cid:durableId="1447771294">
    <w:abstractNumId w:val="7"/>
    <w:lvlOverride w:ilvl="0">
      <w:startOverride w:val="1"/>
    </w:lvlOverride>
  </w:num>
  <w:num w:numId="13" w16cid:durableId="1099907621">
    <w:abstractNumId w:val="6"/>
    <w:lvlOverride w:ilvl="0">
      <w:startOverride w:val="1"/>
    </w:lvlOverride>
  </w:num>
  <w:num w:numId="14" w16cid:durableId="1646083886">
    <w:abstractNumId w:val="17"/>
  </w:num>
  <w:num w:numId="15" w16cid:durableId="1306353679">
    <w:abstractNumId w:val="19"/>
    <w:lvlOverride w:ilvl="0">
      <w:startOverride w:val="1"/>
    </w:lvlOverride>
  </w:num>
  <w:num w:numId="16" w16cid:durableId="459373812">
    <w:abstractNumId w:val="7"/>
    <w:lvlOverride w:ilvl="0">
      <w:startOverride w:val="1"/>
    </w:lvlOverride>
  </w:num>
  <w:num w:numId="17" w16cid:durableId="819230449">
    <w:abstractNumId w:val="6"/>
    <w:lvlOverride w:ilvl="0">
      <w:startOverride w:val="1"/>
    </w:lvlOverride>
  </w:num>
  <w:num w:numId="18" w16cid:durableId="1214579955">
    <w:abstractNumId w:val="16"/>
  </w:num>
  <w:num w:numId="19" w16cid:durableId="517084875">
    <w:abstractNumId w:val="10"/>
  </w:num>
  <w:num w:numId="20" w16cid:durableId="504322251">
    <w:abstractNumId w:val="15"/>
  </w:num>
  <w:num w:numId="21" w16cid:durableId="900019133">
    <w:abstractNumId w:val="14"/>
  </w:num>
  <w:num w:numId="22" w16cid:durableId="110973847">
    <w:abstractNumId w:val="11"/>
  </w:num>
  <w:num w:numId="23" w16cid:durableId="15272961">
    <w:abstractNumId w:val="13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0374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5912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5A"/>
    <w:rsid w:val="0002462C"/>
    <w:rsid w:val="00035BF1"/>
    <w:rsid w:val="00040227"/>
    <w:rsid w:val="00043F56"/>
    <w:rsid w:val="000548C8"/>
    <w:rsid w:val="000762E1"/>
    <w:rsid w:val="000804CC"/>
    <w:rsid w:val="000809E0"/>
    <w:rsid w:val="000C1831"/>
    <w:rsid w:val="000C634E"/>
    <w:rsid w:val="000C7FF8"/>
    <w:rsid w:val="000E4723"/>
    <w:rsid w:val="000F4788"/>
    <w:rsid w:val="00126C6E"/>
    <w:rsid w:val="001310B5"/>
    <w:rsid w:val="001323C6"/>
    <w:rsid w:val="0014245D"/>
    <w:rsid w:val="00163C1E"/>
    <w:rsid w:val="0017323B"/>
    <w:rsid w:val="00183614"/>
    <w:rsid w:val="00186CFC"/>
    <w:rsid w:val="00190E74"/>
    <w:rsid w:val="00194473"/>
    <w:rsid w:val="00195F18"/>
    <w:rsid w:val="001A4484"/>
    <w:rsid w:val="001B296C"/>
    <w:rsid w:val="001B50B8"/>
    <w:rsid w:val="001C444A"/>
    <w:rsid w:val="001D1EB4"/>
    <w:rsid w:val="001E0857"/>
    <w:rsid w:val="001E744C"/>
    <w:rsid w:val="001F4DB3"/>
    <w:rsid w:val="001F6F0D"/>
    <w:rsid w:val="0021060E"/>
    <w:rsid w:val="00213CFE"/>
    <w:rsid w:val="0021402F"/>
    <w:rsid w:val="002311E8"/>
    <w:rsid w:val="002345DC"/>
    <w:rsid w:val="002433BD"/>
    <w:rsid w:val="00243B4E"/>
    <w:rsid w:val="002461AC"/>
    <w:rsid w:val="00246DBB"/>
    <w:rsid w:val="00255D53"/>
    <w:rsid w:val="00266C84"/>
    <w:rsid w:val="002848E2"/>
    <w:rsid w:val="00286E87"/>
    <w:rsid w:val="002900F7"/>
    <w:rsid w:val="00296A35"/>
    <w:rsid w:val="00297BA3"/>
    <w:rsid w:val="002B7A26"/>
    <w:rsid w:val="002D36A0"/>
    <w:rsid w:val="002F0970"/>
    <w:rsid w:val="00310643"/>
    <w:rsid w:val="0031095F"/>
    <w:rsid w:val="003157A4"/>
    <w:rsid w:val="00350067"/>
    <w:rsid w:val="003503CD"/>
    <w:rsid w:val="00352949"/>
    <w:rsid w:val="00355214"/>
    <w:rsid w:val="00373A95"/>
    <w:rsid w:val="00381E45"/>
    <w:rsid w:val="00394CBC"/>
    <w:rsid w:val="003B2951"/>
    <w:rsid w:val="003C45A6"/>
    <w:rsid w:val="003C5549"/>
    <w:rsid w:val="003E7204"/>
    <w:rsid w:val="003F12A1"/>
    <w:rsid w:val="003F6E9D"/>
    <w:rsid w:val="00405EE0"/>
    <w:rsid w:val="00425381"/>
    <w:rsid w:val="00430C15"/>
    <w:rsid w:val="00432AAC"/>
    <w:rsid w:val="004424C7"/>
    <w:rsid w:val="0044373F"/>
    <w:rsid w:val="00460A25"/>
    <w:rsid w:val="0047359F"/>
    <w:rsid w:val="00494180"/>
    <w:rsid w:val="00494ADE"/>
    <w:rsid w:val="004C0E39"/>
    <w:rsid w:val="004C1711"/>
    <w:rsid w:val="004D4616"/>
    <w:rsid w:val="004D7B60"/>
    <w:rsid w:val="00500CF6"/>
    <w:rsid w:val="005010D0"/>
    <w:rsid w:val="00527DFD"/>
    <w:rsid w:val="00532187"/>
    <w:rsid w:val="005418D4"/>
    <w:rsid w:val="0055605F"/>
    <w:rsid w:val="00565F34"/>
    <w:rsid w:val="00570A10"/>
    <w:rsid w:val="005752C3"/>
    <w:rsid w:val="00586CA4"/>
    <w:rsid w:val="005903D4"/>
    <w:rsid w:val="00592C4D"/>
    <w:rsid w:val="00596651"/>
    <w:rsid w:val="00597111"/>
    <w:rsid w:val="005B71E7"/>
    <w:rsid w:val="005E29CC"/>
    <w:rsid w:val="005F6024"/>
    <w:rsid w:val="006149E7"/>
    <w:rsid w:val="00617BE1"/>
    <w:rsid w:val="00624DEA"/>
    <w:rsid w:val="00625F31"/>
    <w:rsid w:val="006403FB"/>
    <w:rsid w:val="00651DD7"/>
    <w:rsid w:val="0066588D"/>
    <w:rsid w:val="00682804"/>
    <w:rsid w:val="006861A8"/>
    <w:rsid w:val="006B2639"/>
    <w:rsid w:val="006B7F74"/>
    <w:rsid w:val="006C5490"/>
    <w:rsid w:val="006C5E02"/>
    <w:rsid w:val="006E14F1"/>
    <w:rsid w:val="006E1557"/>
    <w:rsid w:val="0070051D"/>
    <w:rsid w:val="007026E6"/>
    <w:rsid w:val="007332CC"/>
    <w:rsid w:val="00733355"/>
    <w:rsid w:val="00741BE7"/>
    <w:rsid w:val="00754084"/>
    <w:rsid w:val="00757607"/>
    <w:rsid w:val="00766F0A"/>
    <w:rsid w:val="00775076"/>
    <w:rsid w:val="00791B8A"/>
    <w:rsid w:val="00792C53"/>
    <w:rsid w:val="007A00A5"/>
    <w:rsid w:val="007B0149"/>
    <w:rsid w:val="007C3CFB"/>
    <w:rsid w:val="007C45E4"/>
    <w:rsid w:val="007C4A9C"/>
    <w:rsid w:val="007C717D"/>
    <w:rsid w:val="008036EF"/>
    <w:rsid w:val="00846ED3"/>
    <w:rsid w:val="00851B3D"/>
    <w:rsid w:val="00852EB8"/>
    <w:rsid w:val="0086214F"/>
    <w:rsid w:val="008636BB"/>
    <w:rsid w:val="00865435"/>
    <w:rsid w:val="0086615A"/>
    <w:rsid w:val="0087120C"/>
    <w:rsid w:val="008730CC"/>
    <w:rsid w:val="00874928"/>
    <w:rsid w:val="008A2460"/>
    <w:rsid w:val="008A2643"/>
    <w:rsid w:val="008B270B"/>
    <w:rsid w:val="008B4B29"/>
    <w:rsid w:val="008B6A27"/>
    <w:rsid w:val="008C286B"/>
    <w:rsid w:val="008D1CEC"/>
    <w:rsid w:val="008F0E4E"/>
    <w:rsid w:val="008F2411"/>
    <w:rsid w:val="008F3D3B"/>
    <w:rsid w:val="00901AB9"/>
    <w:rsid w:val="00904675"/>
    <w:rsid w:val="00932AAB"/>
    <w:rsid w:val="00934BFC"/>
    <w:rsid w:val="0099436F"/>
    <w:rsid w:val="009974BE"/>
    <w:rsid w:val="009A0C17"/>
    <w:rsid w:val="009C45AF"/>
    <w:rsid w:val="009C6690"/>
    <w:rsid w:val="009D729B"/>
    <w:rsid w:val="009F4915"/>
    <w:rsid w:val="009F553C"/>
    <w:rsid w:val="009F6EE4"/>
    <w:rsid w:val="00A0377C"/>
    <w:rsid w:val="00A11F16"/>
    <w:rsid w:val="00A14C3C"/>
    <w:rsid w:val="00A22D37"/>
    <w:rsid w:val="00A30926"/>
    <w:rsid w:val="00A31E14"/>
    <w:rsid w:val="00A341B7"/>
    <w:rsid w:val="00A452A3"/>
    <w:rsid w:val="00A4586F"/>
    <w:rsid w:val="00A479A3"/>
    <w:rsid w:val="00A8424A"/>
    <w:rsid w:val="00A91C1C"/>
    <w:rsid w:val="00AB0D96"/>
    <w:rsid w:val="00AE15A3"/>
    <w:rsid w:val="00AE7C32"/>
    <w:rsid w:val="00B22A63"/>
    <w:rsid w:val="00B23145"/>
    <w:rsid w:val="00B27224"/>
    <w:rsid w:val="00B51D42"/>
    <w:rsid w:val="00B54828"/>
    <w:rsid w:val="00BC6738"/>
    <w:rsid w:val="00C0495D"/>
    <w:rsid w:val="00C17B08"/>
    <w:rsid w:val="00C252C4"/>
    <w:rsid w:val="00C267AE"/>
    <w:rsid w:val="00C34B29"/>
    <w:rsid w:val="00C76019"/>
    <w:rsid w:val="00CB043E"/>
    <w:rsid w:val="00CB26F8"/>
    <w:rsid w:val="00CB5888"/>
    <w:rsid w:val="00CE644D"/>
    <w:rsid w:val="00D25807"/>
    <w:rsid w:val="00D32A34"/>
    <w:rsid w:val="00D338E9"/>
    <w:rsid w:val="00D41350"/>
    <w:rsid w:val="00D5579D"/>
    <w:rsid w:val="00D55EDE"/>
    <w:rsid w:val="00D71995"/>
    <w:rsid w:val="00D85D7A"/>
    <w:rsid w:val="00D91788"/>
    <w:rsid w:val="00D93E7A"/>
    <w:rsid w:val="00D973DB"/>
    <w:rsid w:val="00DB5CF5"/>
    <w:rsid w:val="00DB7848"/>
    <w:rsid w:val="00DD574D"/>
    <w:rsid w:val="00DF51AE"/>
    <w:rsid w:val="00E04CDB"/>
    <w:rsid w:val="00E04FBB"/>
    <w:rsid w:val="00E25BE1"/>
    <w:rsid w:val="00E32B7D"/>
    <w:rsid w:val="00E61584"/>
    <w:rsid w:val="00E824D7"/>
    <w:rsid w:val="00EA079A"/>
    <w:rsid w:val="00EA73FF"/>
    <w:rsid w:val="00EA7E16"/>
    <w:rsid w:val="00EB2EF2"/>
    <w:rsid w:val="00EC3786"/>
    <w:rsid w:val="00EE5B1B"/>
    <w:rsid w:val="00F04AB0"/>
    <w:rsid w:val="00F051BA"/>
    <w:rsid w:val="00F0606B"/>
    <w:rsid w:val="00F21AA6"/>
    <w:rsid w:val="00F253F3"/>
    <w:rsid w:val="00F349B1"/>
    <w:rsid w:val="00F400C9"/>
    <w:rsid w:val="00F479E7"/>
    <w:rsid w:val="00F522C3"/>
    <w:rsid w:val="00F61B11"/>
    <w:rsid w:val="00F65087"/>
    <w:rsid w:val="00F75D31"/>
    <w:rsid w:val="00F963C2"/>
    <w:rsid w:val="00FA5B81"/>
    <w:rsid w:val="00FB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613E0"/>
  <w15:chartTrackingRefBased/>
  <w15:docId w15:val="{58180DCF-3D6D-4E67-B519-974170EF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36"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38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 w:unhideWhenUsed="1"/>
    <w:lsdException w:name="List Bullet" w:uiPriority="10" w:qFormat="1"/>
    <w:lsdException w:name="List Number" w:uiPriority="12" w:qFormat="1"/>
    <w:lsdException w:name="List 2" w:semiHidden="1" w:uiPriority="17" w:unhideWhenUsed="1"/>
    <w:lsdException w:name="List 3" w:semiHidden="1" w:uiPriority="17" w:unhideWhenUsed="1"/>
    <w:lsdException w:name="List 4" w:semiHidden="1" w:uiPriority="17" w:unhideWhenUsed="1"/>
    <w:lsdException w:name="List 5" w:semiHidden="1" w:uiPriority="17" w:unhideWhenUsed="1"/>
    <w:lsdException w:name="List Bullet 2" w:uiPriority="11" w:qFormat="1"/>
    <w:lsdException w:name="List Bullet 3" w:uiPriority="11" w:qFormat="1"/>
    <w:lsdException w:name="List Bullet 4" w:semiHidden="1" w:uiPriority="11" w:unhideWhenUsed="1"/>
    <w:lsdException w:name="List Bullet 5" w:semiHidden="1" w:uiPriority="11" w:unhideWhenUsed="1"/>
    <w:lsdException w:name="List Number 2" w:uiPriority="13" w:qFormat="1"/>
    <w:lsdException w:name="List Number 3" w:uiPriority="13" w:qFormat="1"/>
    <w:lsdException w:name="List Number 4" w:semiHidden="1" w:uiPriority="13" w:unhideWhenUsed="1"/>
    <w:lsdException w:name="List Number 5" w:semiHidden="1" w:uiPriority="13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 w:unhideWhenUsed="1"/>
    <w:lsdException w:name="List Continue 5" w:semiHidden="1" w:uiPriority="15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5" w:qFormat="1"/>
    <w:lsdException w:name="Intense Emphasis" w:uiPriority="24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32AAC"/>
    <w:pPr>
      <w:spacing w:after="102" w:line="204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043F56"/>
    <w:pPr>
      <w:keepNext/>
      <w:keepLines/>
      <w:spacing w:before="306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43F56"/>
    <w:pPr>
      <w:keepNext/>
      <w:keepLines/>
      <w:spacing w:before="306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43F56"/>
    <w:pPr>
      <w:keepNext/>
      <w:keepLines/>
      <w:spacing w:before="306"/>
      <w:outlineLvl w:val="2"/>
    </w:pPr>
    <w:rPr>
      <w:rFonts w:asciiTheme="majorHAnsi" w:eastAsiaTheme="majorEastAsia" w:hAnsiTheme="majorHAnsi" w:cstheme="majorBidi"/>
      <w:b/>
      <w:sz w:val="22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rsid w:val="00AB0D96"/>
    <w:pPr>
      <w:keepNext/>
      <w:keepLines/>
      <w:spacing w:before="204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532187"/>
    <w:pPr>
      <w:spacing w:after="0" w:line="204" w:lineRule="auto"/>
    </w:pPr>
    <w:rPr>
      <w:sz w:val="20"/>
    </w:rPr>
  </w:style>
  <w:style w:type="character" w:customStyle="1" w:styleId="Nadpis1Char">
    <w:name w:val="Nadpis 1 Char"/>
    <w:basedOn w:val="Standardnpsmoodstavce"/>
    <w:link w:val="Nadpis1"/>
    <w:uiPriority w:val="9"/>
    <w:rsid w:val="00043F56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43F5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qFormat/>
    <w:rsid w:val="00865435"/>
    <w:pPr>
      <w:spacing w:after="0" w:line="204" w:lineRule="auto"/>
      <w:contextualSpacing/>
      <w:jc w:val="center"/>
    </w:pPr>
    <w:rPr>
      <w:rFonts w:asciiTheme="majorHAnsi" w:eastAsiaTheme="majorEastAsia" w:hAnsiTheme="majorHAnsi" w:cstheme="majorBidi"/>
      <w:b/>
      <w:color w:val="193A67" w:themeColor="accent1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865435"/>
    <w:rPr>
      <w:rFonts w:asciiTheme="majorHAnsi" w:eastAsiaTheme="majorEastAsia" w:hAnsiTheme="majorHAnsi" w:cstheme="majorBidi"/>
      <w:b/>
      <w:color w:val="193A67" w:themeColor="accent1"/>
      <w:kern w:val="28"/>
      <w:sz w:val="36"/>
      <w:szCs w:val="56"/>
    </w:rPr>
  </w:style>
  <w:style w:type="paragraph" w:styleId="Podnadpis">
    <w:name w:val="Subtitle"/>
    <w:basedOn w:val="Normln"/>
    <w:next w:val="Normln"/>
    <w:link w:val="PodnadpisChar"/>
    <w:uiPriority w:val="20"/>
    <w:qFormat/>
    <w:rsid w:val="00865435"/>
    <w:pPr>
      <w:numPr>
        <w:ilvl w:val="1"/>
      </w:numPr>
      <w:spacing w:after="204"/>
      <w:jc w:val="center"/>
    </w:pPr>
    <w:rPr>
      <w:rFonts w:eastAsiaTheme="minorEastAsia"/>
      <w:b/>
      <w:color w:val="193A67" w:themeColor="accent1"/>
      <w:sz w:val="24"/>
    </w:rPr>
  </w:style>
  <w:style w:type="character" w:customStyle="1" w:styleId="PodnadpisChar">
    <w:name w:val="Podnadpis Char"/>
    <w:basedOn w:val="Standardnpsmoodstavce"/>
    <w:link w:val="Podnadpis"/>
    <w:uiPriority w:val="20"/>
    <w:rsid w:val="00865435"/>
    <w:rPr>
      <w:rFonts w:eastAsiaTheme="minorEastAsia"/>
      <w:b/>
      <w:color w:val="193A67" w:themeColor="accent1"/>
      <w:sz w:val="24"/>
    </w:rPr>
  </w:style>
  <w:style w:type="character" w:customStyle="1" w:styleId="Nadpis3Char">
    <w:name w:val="Nadpis 3 Char"/>
    <w:basedOn w:val="Standardnpsmoodstavce"/>
    <w:link w:val="Nadpis3"/>
    <w:uiPriority w:val="9"/>
    <w:rsid w:val="00043F56"/>
    <w:rPr>
      <w:rFonts w:asciiTheme="majorHAnsi" w:eastAsiaTheme="majorEastAsia" w:hAnsiTheme="majorHAnsi" w:cstheme="majorBidi"/>
      <w:b/>
      <w:szCs w:val="24"/>
    </w:rPr>
  </w:style>
  <w:style w:type="paragraph" w:styleId="Zhlav">
    <w:name w:val="header"/>
    <w:basedOn w:val="Normln"/>
    <w:link w:val="ZhlavChar"/>
    <w:uiPriority w:val="37"/>
    <w:unhideWhenUsed/>
    <w:rsid w:val="000809E0"/>
    <w:pPr>
      <w:tabs>
        <w:tab w:val="center" w:pos="4536"/>
        <w:tab w:val="right" w:pos="9072"/>
      </w:tabs>
      <w:spacing w:after="0" w:line="163" w:lineRule="auto"/>
    </w:pPr>
    <w:rPr>
      <w:sz w:val="16"/>
    </w:rPr>
  </w:style>
  <w:style w:type="character" w:customStyle="1" w:styleId="ZhlavChar">
    <w:name w:val="Záhlaví Char"/>
    <w:basedOn w:val="Standardnpsmoodstavce"/>
    <w:link w:val="Zhlav"/>
    <w:uiPriority w:val="37"/>
    <w:rsid w:val="001F6F0D"/>
    <w:rPr>
      <w:sz w:val="16"/>
    </w:rPr>
  </w:style>
  <w:style w:type="paragraph" w:styleId="Zpat">
    <w:name w:val="footer"/>
    <w:basedOn w:val="Normln"/>
    <w:link w:val="ZpatChar"/>
    <w:uiPriority w:val="37"/>
    <w:unhideWhenUsed/>
    <w:rsid w:val="00035BF1"/>
    <w:pPr>
      <w:tabs>
        <w:tab w:val="center" w:pos="4536"/>
        <w:tab w:val="right" w:pos="9072"/>
      </w:tabs>
      <w:spacing w:after="0" w:line="204" w:lineRule="auto"/>
    </w:pPr>
    <w:rPr>
      <w:color w:val="FFFFFF" w:themeColor="background1"/>
    </w:rPr>
  </w:style>
  <w:style w:type="character" w:customStyle="1" w:styleId="ZpatChar">
    <w:name w:val="Zápatí Char"/>
    <w:basedOn w:val="Standardnpsmoodstavce"/>
    <w:link w:val="Zpat"/>
    <w:uiPriority w:val="37"/>
    <w:rsid w:val="00035BF1"/>
    <w:rPr>
      <w:color w:val="FFFFFF" w:themeColor="background1"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0D96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8"/>
    <w:unhideWhenUsed/>
    <w:rsid w:val="001F6F0D"/>
    <w:pPr>
      <w:spacing w:after="0"/>
      <w:contextualSpacing/>
    </w:pPr>
    <w:rPr>
      <w:rFonts w:asciiTheme="majorHAnsi" w:eastAsiaTheme="majorEastAsia" w:hAnsiTheme="majorHAnsi" w:cstheme="majorBidi"/>
      <w:szCs w:val="24"/>
    </w:rPr>
  </w:style>
  <w:style w:type="paragraph" w:styleId="Datum">
    <w:name w:val="Date"/>
    <w:basedOn w:val="Normln"/>
    <w:next w:val="Normln"/>
    <w:link w:val="DatumChar"/>
    <w:uiPriority w:val="38"/>
    <w:unhideWhenUsed/>
    <w:rsid w:val="001F6F0D"/>
    <w:pPr>
      <w:spacing w:before="204" w:after="204"/>
      <w:jc w:val="right"/>
    </w:pPr>
  </w:style>
  <w:style w:type="character" w:customStyle="1" w:styleId="DatumChar">
    <w:name w:val="Datum Char"/>
    <w:basedOn w:val="Standardnpsmoodstavce"/>
    <w:link w:val="Datum"/>
    <w:uiPriority w:val="38"/>
    <w:rsid w:val="005E29CC"/>
    <w:rPr>
      <w:sz w:val="20"/>
    </w:rPr>
  </w:style>
  <w:style w:type="paragraph" w:styleId="Seznamsodrkami">
    <w:name w:val="List Bullet"/>
    <w:basedOn w:val="Normln"/>
    <w:uiPriority w:val="10"/>
    <w:qFormat/>
    <w:rsid w:val="00865435"/>
    <w:pPr>
      <w:numPr>
        <w:numId w:val="11"/>
      </w:numPr>
    </w:pPr>
    <w:rPr>
      <w:noProof/>
    </w:rPr>
  </w:style>
  <w:style w:type="paragraph" w:styleId="Seznamsodrkami2">
    <w:name w:val="List Bullet 2"/>
    <w:basedOn w:val="Normln"/>
    <w:uiPriority w:val="11"/>
    <w:qFormat/>
    <w:rsid w:val="00865435"/>
    <w:pPr>
      <w:numPr>
        <w:numId w:val="2"/>
      </w:numPr>
    </w:pPr>
    <w:rPr>
      <w:noProof/>
    </w:rPr>
  </w:style>
  <w:style w:type="paragraph" w:styleId="Seznamsodrkami3">
    <w:name w:val="List Bullet 3"/>
    <w:basedOn w:val="Normln"/>
    <w:uiPriority w:val="11"/>
    <w:qFormat/>
    <w:rsid w:val="00865435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2"/>
    <w:qFormat/>
    <w:rsid w:val="00297BA3"/>
    <w:pPr>
      <w:numPr>
        <w:numId w:val="6"/>
      </w:numPr>
    </w:pPr>
  </w:style>
  <w:style w:type="paragraph" w:styleId="slovanseznam2">
    <w:name w:val="List Number 2"/>
    <w:basedOn w:val="Normln"/>
    <w:uiPriority w:val="13"/>
    <w:qFormat/>
    <w:rsid w:val="00297BA3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3"/>
    <w:qFormat/>
    <w:rsid w:val="00297BA3"/>
    <w:pPr>
      <w:numPr>
        <w:numId w:val="8"/>
      </w:numPr>
    </w:pPr>
    <w:rPr>
      <w:noProof/>
    </w:rPr>
  </w:style>
  <w:style w:type="paragraph" w:styleId="Pokraovnseznamu">
    <w:name w:val="List Continue"/>
    <w:basedOn w:val="Normln"/>
    <w:uiPriority w:val="14"/>
    <w:qFormat/>
    <w:rsid w:val="000804CC"/>
    <w:pPr>
      <w:ind w:left="567"/>
    </w:pPr>
  </w:style>
  <w:style w:type="paragraph" w:styleId="Pokraovnseznamu2">
    <w:name w:val="List Continue 2"/>
    <w:basedOn w:val="Normln"/>
    <w:uiPriority w:val="15"/>
    <w:qFormat/>
    <w:rsid w:val="000804CC"/>
    <w:pPr>
      <w:ind w:left="1134"/>
    </w:pPr>
  </w:style>
  <w:style w:type="paragraph" w:styleId="Pokraovnseznamu3">
    <w:name w:val="List Continue 3"/>
    <w:basedOn w:val="Normln"/>
    <w:uiPriority w:val="15"/>
    <w:qFormat/>
    <w:rsid w:val="000804CC"/>
    <w:pPr>
      <w:ind w:left="1701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85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85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85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85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85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85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85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85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85"/>
      <w:ind w:left="1600"/>
    </w:pPr>
  </w:style>
  <w:style w:type="character" w:styleId="Hypertextovodkaz">
    <w:name w:val="Hyperlink"/>
    <w:basedOn w:val="Standardnpsmoodstavce"/>
    <w:uiPriority w:val="99"/>
    <w:unhideWhenUsed/>
    <w:rsid w:val="009F4915"/>
    <w:rPr>
      <w:color w:val="193A67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F4915"/>
    <w:rPr>
      <w:color w:val="605E5C"/>
      <w:shd w:val="clear" w:color="auto" w:fill="E1DFDD"/>
    </w:rPr>
  </w:style>
  <w:style w:type="character" w:customStyle="1" w:styleId="Hypertextovodkazlut">
    <w:name w:val="Hypertextový odkaz žlutý"/>
    <w:basedOn w:val="Hypertextovodkaz"/>
    <w:uiPriority w:val="99"/>
    <w:rsid w:val="00035BF1"/>
    <w:rPr>
      <w:color w:val="FAEA27" w:themeColor="accent2"/>
      <w:u w:val="single"/>
    </w:rPr>
  </w:style>
  <w:style w:type="character" w:styleId="Zdraznnintenzivn">
    <w:name w:val="Intense Emphasis"/>
    <w:basedOn w:val="Standardnpsmoodstavce"/>
    <w:uiPriority w:val="24"/>
    <w:qFormat/>
    <w:rsid w:val="00035BF1"/>
    <w:rPr>
      <w:b/>
      <w:i w:val="0"/>
      <w:iCs/>
      <w:color w:val="FAEA27" w:themeColor="accent2"/>
    </w:rPr>
  </w:style>
  <w:style w:type="character" w:styleId="Zdraznnjemn">
    <w:name w:val="Subtle Emphasis"/>
    <w:basedOn w:val="Standardnpsmoodstavce"/>
    <w:uiPriority w:val="25"/>
    <w:qFormat/>
    <w:rsid w:val="00035BF1"/>
    <w:rPr>
      <w:i w:val="0"/>
      <w:iCs/>
      <w:color w:val="FAEA27" w:themeColor="accent2"/>
    </w:rPr>
  </w:style>
  <w:style w:type="table" w:styleId="Mkatabulky">
    <w:name w:val="Table Grid"/>
    <w:basedOn w:val="Normlntabulka"/>
    <w:uiPriority w:val="39"/>
    <w:rsid w:val="002433BD"/>
    <w:pPr>
      <w:spacing w:after="0" w:line="20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Standardnpsmoodstavce"/>
    <w:uiPriority w:val="22"/>
    <w:qFormat/>
    <w:rsid w:val="002433BD"/>
    <w:rPr>
      <w:b/>
      <w:bCs/>
    </w:rPr>
  </w:style>
  <w:style w:type="paragraph" w:customStyle="1" w:styleId="lnek1">
    <w:name w:val="Článek 1"/>
    <w:basedOn w:val="Normln"/>
    <w:next w:val="lnek2"/>
    <w:link w:val="lnek1Char"/>
    <w:uiPriority w:val="2"/>
    <w:qFormat/>
    <w:rsid w:val="000804CC"/>
    <w:pPr>
      <w:keepNext/>
      <w:numPr>
        <w:numId w:val="14"/>
      </w:numPr>
      <w:spacing w:before="306"/>
      <w:jc w:val="center"/>
    </w:pPr>
    <w:rPr>
      <w:b/>
    </w:rPr>
  </w:style>
  <w:style w:type="paragraph" w:customStyle="1" w:styleId="lnek2">
    <w:name w:val="Článek 2"/>
    <w:basedOn w:val="Normln"/>
    <w:link w:val="lnek2Char"/>
    <w:uiPriority w:val="2"/>
    <w:qFormat/>
    <w:rsid w:val="00BC6738"/>
    <w:pPr>
      <w:numPr>
        <w:ilvl w:val="1"/>
        <w:numId w:val="14"/>
      </w:numPr>
    </w:pPr>
  </w:style>
  <w:style w:type="character" w:customStyle="1" w:styleId="lnek1Char">
    <w:name w:val="Článek 1 Char"/>
    <w:basedOn w:val="Standardnpsmoodstavce"/>
    <w:link w:val="lnek1"/>
    <w:uiPriority w:val="2"/>
    <w:rsid w:val="00432AAC"/>
    <w:rPr>
      <w:b/>
      <w:sz w:val="20"/>
    </w:rPr>
  </w:style>
  <w:style w:type="paragraph" w:customStyle="1" w:styleId="lnek3">
    <w:name w:val="Článek 3"/>
    <w:basedOn w:val="Normln"/>
    <w:link w:val="lnek3Char"/>
    <w:uiPriority w:val="2"/>
    <w:qFormat/>
    <w:rsid w:val="00BC6738"/>
    <w:pPr>
      <w:numPr>
        <w:ilvl w:val="2"/>
        <w:numId w:val="14"/>
      </w:numPr>
    </w:pPr>
  </w:style>
  <w:style w:type="character" w:customStyle="1" w:styleId="lnek2Char">
    <w:name w:val="Článek 2 Char"/>
    <w:basedOn w:val="Standardnpsmoodstavce"/>
    <w:link w:val="lnek2"/>
    <w:uiPriority w:val="2"/>
    <w:rsid w:val="00432AAC"/>
    <w:rPr>
      <w:sz w:val="20"/>
    </w:rPr>
  </w:style>
  <w:style w:type="paragraph" w:customStyle="1" w:styleId="lnek4">
    <w:name w:val="Článek 4"/>
    <w:basedOn w:val="Normln"/>
    <w:link w:val="lnek4Char"/>
    <w:uiPriority w:val="2"/>
    <w:qFormat/>
    <w:rsid w:val="00BC6738"/>
    <w:pPr>
      <w:numPr>
        <w:ilvl w:val="3"/>
        <w:numId w:val="14"/>
      </w:numPr>
    </w:pPr>
  </w:style>
  <w:style w:type="character" w:customStyle="1" w:styleId="lnek3Char">
    <w:name w:val="Článek 3 Char"/>
    <w:basedOn w:val="Standardnpsmoodstavce"/>
    <w:link w:val="lnek3"/>
    <w:uiPriority w:val="2"/>
    <w:rsid w:val="00432AAC"/>
    <w:rPr>
      <w:sz w:val="20"/>
    </w:rPr>
  </w:style>
  <w:style w:type="paragraph" w:customStyle="1" w:styleId="Preambule">
    <w:name w:val="Preambule"/>
    <w:basedOn w:val="Normln"/>
    <w:link w:val="PreambuleChar"/>
    <w:uiPriority w:val="3"/>
    <w:qFormat/>
    <w:rsid w:val="00865435"/>
    <w:pPr>
      <w:numPr>
        <w:numId w:val="18"/>
      </w:numPr>
    </w:pPr>
  </w:style>
  <w:style w:type="character" w:customStyle="1" w:styleId="lnek4Char">
    <w:name w:val="Článek 4 Char"/>
    <w:basedOn w:val="Standardnpsmoodstavce"/>
    <w:link w:val="lnek4"/>
    <w:uiPriority w:val="2"/>
    <w:rsid w:val="00432AAC"/>
    <w:rPr>
      <w:sz w:val="20"/>
    </w:rPr>
  </w:style>
  <w:style w:type="character" w:styleId="Zstupntext">
    <w:name w:val="Placeholder Text"/>
    <w:basedOn w:val="Standardnpsmoodstavce"/>
    <w:uiPriority w:val="99"/>
    <w:semiHidden/>
    <w:rsid w:val="00430C15"/>
    <w:rPr>
      <w:color w:val="808080"/>
    </w:rPr>
  </w:style>
  <w:style w:type="character" w:customStyle="1" w:styleId="PreambuleChar">
    <w:name w:val="Preambule Char"/>
    <w:basedOn w:val="Standardnpsmoodstavce"/>
    <w:link w:val="Preambule"/>
    <w:uiPriority w:val="3"/>
    <w:rsid w:val="00432AAC"/>
    <w:rPr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636B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636BB"/>
    <w:pPr>
      <w:spacing w:line="204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636B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636B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636BB"/>
    <w:rPr>
      <w:b/>
      <w:bCs/>
      <w:sz w:val="20"/>
      <w:szCs w:val="20"/>
    </w:rPr>
  </w:style>
  <w:style w:type="paragraph" w:styleId="Odstavecseseznamem">
    <w:name w:val="List Paragraph"/>
    <w:basedOn w:val="Normln"/>
    <w:uiPriority w:val="34"/>
    <w:unhideWhenUsed/>
    <w:qFormat/>
    <w:rsid w:val="004C0E39"/>
    <w:pPr>
      <w:ind w:left="720"/>
      <w:contextualSpacing/>
    </w:pPr>
  </w:style>
  <w:style w:type="paragraph" w:styleId="Zkladntext">
    <w:name w:val="Body Text"/>
    <w:basedOn w:val="Normln"/>
    <w:link w:val="ZkladntextChar"/>
    <w:uiPriority w:val="1"/>
    <w:qFormat/>
    <w:rsid w:val="007C717D"/>
    <w:pPr>
      <w:widowControl w:val="0"/>
      <w:autoSpaceDE w:val="0"/>
      <w:autoSpaceDN w:val="0"/>
      <w:spacing w:after="0" w:line="204" w:lineRule="auto"/>
    </w:pPr>
    <w:rPr>
      <w:rFonts w:ascii="Arial" w:eastAsia="Arial" w:hAnsi="Arial" w:cs="Arial"/>
      <w:sz w:val="22"/>
    </w:rPr>
  </w:style>
  <w:style w:type="character" w:customStyle="1" w:styleId="ZkladntextChar">
    <w:name w:val="Základní text Char"/>
    <w:basedOn w:val="Standardnpsmoodstavce"/>
    <w:link w:val="Zkladntext"/>
    <w:uiPriority w:val="1"/>
    <w:rsid w:val="007C717D"/>
    <w:rPr>
      <w:rFonts w:ascii="Arial" w:eastAsia="Arial" w:hAnsi="Arial" w:cs="Arial"/>
    </w:rPr>
  </w:style>
  <w:style w:type="paragraph" w:customStyle="1" w:styleId="Bezmezer1">
    <w:name w:val="Bez mezer1"/>
    <w:basedOn w:val="Normln"/>
    <w:rsid w:val="00D5579D"/>
    <w:pPr>
      <w:spacing w:before="85" w:beforeAutospacing="1" w:after="85" w:afterAutospacing="1" w:line="204" w:lineRule="auto"/>
    </w:pPr>
    <w:rPr>
      <w:rFonts w:ascii="Tahoma" w:eastAsia="Times New Roman" w:hAnsi="Tahoma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jurenkaelektro.cz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jurenkaelektro.cz" TargetMode="External"/><Relationship Id="rId2" Type="http://schemas.openxmlformats.org/officeDocument/2006/relationships/hyperlink" Target="http://www.jurenkaelektro.cz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settings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Motiv Office">
  <a:themeElements>
    <a:clrScheme name="Jurenka">
      <a:dk1>
        <a:sysClr val="windowText" lastClr="000000"/>
      </a:dk1>
      <a:lt1>
        <a:sysClr val="window" lastClr="FFFFFF"/>
      </a:lt1>
      <a:dk2>
        <a:srgbClr val="6E6F70"/>
      </a:dk2>
      <a:lt2>
        <a:srgbClr val="BCBDC0"/>
      </a:lt2>
      <a:accent1>
        <a:srgbClr val="193A67"/>
      </a:accent1>
      <a:accent2>
        <a:srgbClr val="FAEA27"/>
      </a:accent2>
      <a:accent3>
        <a:srgbClr val="70AD47"/>
      </a:accent3>
      <a:accent4>
        <a:srgbClr val="BCBDC0"/>
      </a:accent4>
      <a:accent5>
        <a:srgbClr val="2E6BBC"/>
      </a:accent5>
      <a:accent6>
        <a:srgbClr val="E1D105"/>
      </a:accent6>
      <a:hlink>
        <a:srgbClr val="193A67"/>
      </a:hlink>
      <a:folHlink>
        <a:srgbClr val="193A67"/>
      </a:folHlink>
    </a:clrScheme>
    <a:fontScheme name="Tahoma - 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5e20d3-66eb-4c08-8be9-f9443809155a">
      <Terms xmlns="http://schemas.microsoft.com/office/infopath/2007/PartnerControls"/>
    </lcf76f155ced4ddcb4097134ff3c332f>
    <TaxCatchAll xmlns="162d4432-11db-4465-8314-1b1887e7c9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AC122800145478949AAC4087536DB" ma:contentTypeVersion="15" ma:contentTypeDescription="Vytvoří nový dokument" ma:contentTypeScope="" ma:versionID="d72006106aad3dde87351bd03668b8a7">
  <xsd:schema xmlns:xsd="http://www.w3.org/2001/XMLSchema" xmlns:xs="http://www.w3.org/2001/XMLSchema" xmlns:p="http://schemas.microsoft.com/office/2006/metadata/properties" xmlns:ns2="162d4432-11db-4465-8314-1b1887e7c9cf" xmlns:ns3="1d5e20d3-66eb-4c08-8be9-f9443809155a" targetNamespace="http://schemas.microsoft.com/office/2006/metadata/properties" ma:root="true" ma:fieldsID="c5765e4b88c0ff15e3a0c60a2c5fee99" ns2:_="" ns3:_="">
    <xsd:import namespace="162d4432-11db-4465-8314-1b1887e7c9cf"/>
    <xsd:import namespace="1d5e20d3-66eb-4c08-8be9-f9443809155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d4432-11db-4465-8314-1b1887e7c9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e33e5bfa-e6a2-4074-8298-c186e6d23034}" ma:internalName="TaxCatchAll" ma:showField="CatchAllData" ma:web="162d4432-11db-4465-8314-1b1887e7c9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e20d3-66eb-4c08-8be9-f9443809155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5b6d595f-ad92-480b-b183-28e874c373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0E96C4-7C34-41D8-BDCB-4E7B570D61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BAE4A-308A-46CA-9083-AFB313CDB664}">
  <ds:schemaRefs>
    <ds:schemaRef ds:uri="http://schemas.microsoft.com/office/2006/metadata/properties"/>
    <ds:schemaRef ds:uri="http://schemas.microsoft.com/office/infopath/2007/PartnerControls"/>
    <ds:schemaRef ds:uri="1d5e20d3-66eb-4c08-8be9-f9443809155a"/>
    <ds:schemaRef ds:uri="162d4432-11db-4465-8314-1b1887e7c9cf"/>
  </ds:schemaRefs>
</ds:datastoreItem>
</file>

<file path=customXml/itemProps3.xml><?xml version="1.0" encoding="utf-8"?>
<ds:datastoreItem xmlns:ds="http://schemas.openxmlformats.org/officeDocument/2006/customXml" ds:itemID="{67661644-D392-429D-94EE-6A61CF5EE8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C24835-96FB-439C-AE12-4F71B8F43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2d4432-11db-4465-8314-1b1887e7c9cf"/>
    <ds:schemaRef ds:uri="1d5e20d3-66eb-4c08-8be9-f944380915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2022-04-11 Smlouva o dílo bez dotace.dotx</Template>
  <TotalTime>2876</TotalTime>
  <Pages>2</Pages>
  <Words>652</Words>
  <Characters>3850</Characters>
  <Application>Microsoft Office Word</Application>
  <DocSecurity>0</DocSecurity>
  <Lines>32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Jurenka</dc:creator>
  <cp:keywords/>
  <dc:description/>
  <cp:lastModifiedBy>Roman Jurenka</cp:lastModifiedBy>
  <cp:revision>23</cp:revision>
  <cp:lastPrinted>2026-04-25T14:00:00Z</cp:lastPrinted>
  <dcterms:created xsi:type="dcterms:W3CDTF">2026-05-12T06:09:00Z</dcterms:created>
  <dcterms:modified xsi:type="dcterms:W3CDTF">2026-05-12T12:16:00Z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0x010100F57AC122800145478949AAC4087536DB</vt:lpwstr>
  </property>
</Properties>
</file>